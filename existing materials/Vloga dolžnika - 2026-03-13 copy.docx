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74" w:type="dxa"/>
          <w:right w:w="170" w:type="dxa"/>
        </w:tblCellMar>
        <w:tblLook w:val="04A0" w:firstRow="1" w:lastRow="0" w:firstColumn="1" w:lastColumn="0" w:noHBand="0" w:noVBand="1"/>
      </w:tblPr>
      <w:tblGrid>
        <w:gridCol w:w="4352"/>
        <w:gridCol w:w="4674"/>
      </w:tblGrid>
      <w:tr w:rsidR="001B0D82" w:rsidRPr="007819A5" w14:paraId="36CAA785" w14:textId="77777777" w:rsidTr="00307274">
        <w:trPr>
          <w:trHeight w:val="3139"/>
        </w:trPr>
        <w:tc>
          <w:tcPr>
            <w:tcW w:w="4469" w:type="dxa"/>
            <w:vAlign w:val="bottom"/>
          </w:tcPr>
          <w:p w14:paraId="0BA70A7F" w14:textId="1DD09FC2" w:rsidR="001B0D82" w:rsidRPr="007819A5" w:rsidRDefault="00BF17CA" w:rsidP="009D7EDD">
            <w:pPr>
              <w:pStyle w:val="FaxLetterMemoPleading-TablelineText"/>
              <w:rPr>
                <w:b/>
                <w:bCs/>
                <w:lang w:val="sl-SI"/>
              </w:rPr>
            </w:pPr>
            <w:r w:rsidRPr="007819A5">
              <w:rPr>
                <w:b/>
                <w:bCs/>
                <w:lang w:val="sl-SI"/>
              </w:rPr>
              <w:t>Okrajno sodišče v Ljubljani</w:t>
            </w:r>
          </w:p>
          <w:p w14:paraId="224A5CCA" w14:textId="32D61545" w:rsidR="001B0D82" w:rsidRPr="007819A5" w:rsidRDefault="00BF17CA" w:rsidP="009D7EDD">
            <w:pPr>
              <w:pStyle w:val="FaxLetterMemoPleading-TablelineText"/>
              <w:rPr>
                <w:b/>
                <w:bCs/>
                <w:lang w:val="sl-SI"/>
              </w:rPr>
            </w:pPr>
            <w:r w:rsidRPr="007819A5">
              <w:rPr>
                <w:b/>
                <w:bCs/>
                <w:lang w:val="sl-SI"/>
              </w:rPr>
              <w:t>Izvršilni oddelek</w:t>
            </w:r>
          </w:p>
          <w:p w14:paraId="55716958" w14:textId="5445831A" w:rsidR="001B0D82" w:rsidRPr="007819A5" w:rsidRDefault="00BF17CA" w:rsidP="009D7EDD">
            <w:pPr>
              <w:pStyle w:val="FaxLetterMemoPleading-TablelineText"/>
              <w:rPr>
                <w:lang w:val="sl-SI"/>
              </w:rPr>
            </w:pPr>
            <w:r w:rsidRPr="007819A5">
              <w:rPr>
                <w:lang w:val="sl-SI"/>
              </w:rPr>
              <w:t>Miklošičeva 10</w:t>
            </w:r>
          </w:p>
          <w:p w14:paraId="26591A1D" w14:textId="77777777" w:rsidR="00BF17CA" w:rsidRPr="007819A5" w:rsidRDefault="00BF17CA" w:rsidP="009D7EDD">
            <w:pPr>
              <w:pStyle w:val="FaxLetterMemoPleading-TablelineText"/>
              <w:rPr>
                <w:lang w:val="sl-SI"/>
              </w:rPr>
            </w:pPr>
          </w:p>
          <w:p w14:paraId="7AE3456F" w14:textId="14C96B43" w:rsidR="001B0D82" w:rsidRPr="007819A5" w:rsidRDefault="00BF17CA" w:rsidP="00EA7730">
            <w:pPr>
              <w:pStyle w:val="FaxLetterMemoPleading-TablelineText"/>
              <w:rPr>
                <w:b/>
                <w:bCs/>
                <w:lang w:val="sl-SI"/>
              </w:rPr>
            </w:pPr>
            <w:r w:rsidRPr="007819A5">
              <w:rPr>
                <w:lang w:val="sl-SI"/>
              </w:rPr>
              <w:t>1000 Ljubljana</w:t>
            </w:r>
          </w:p>
        </w:tc>
        <w:tc>
          <w:tcPr>
            <w:tcW w:w="4801" w:type="dxa"/>
          </w:tcPr>
          <w:p w14:paraId="7BEBA5D0" w14:textId="77777777" w:rsidR="001B0D82" w:rsidRPr="007819A5" w:rsidRDefault="001B0D82" w:rsidP="001A7F83">
            <w:pPr>
              <w:spacing w:after="60" w:line="240" w:lineRule="auto"/>
              <w:jc w:val="right"/>
              <w:rPr>
                <w:rFonts w:ascii="Arial" w:eastAsiaTheme="minorEastAsia" w:hAnsi="Arial" w:cs="Arial"/>
                <w:b/>
                <w:bCs/>
                <w:sz w:val="16"/>
                <w:szCs w:val="16"/>
                <w:lang w:eastAsia="sl-SI"/>
              </w:rPr>
            </w:pPr>
            <w:r w:rsidRPr="007819A5">
              <w:rPr>
                <w:rFonts w:ascii="Arial" w:eastAsiaTheme="minorEastAsia" w:hAnsi="Arial" w:cs="Arial"/>
                <w:b/>
                <w:bCs/>
                <w:sz w:val="16"/>
                <w:szCs w:val="16"/>
                <w:lang w:eastAsia="sl-SI"/>
              </w:rPr>
              <w:t xml:space="preserve">Žiga Dolhar – </w:t>
            </w:r>
            <w:r w:rsidR="004555FD" w:rsidRPr="007819A5">
              <w:rPr>
                <w:rFonts w:ascii="Arial" w:eastAsiaTheme="minorEastAsia" w:hAnsi="Arial" w:cs="Arial"/>
                <w:b/>
                <w:bCs/>
                <w:sz w:val="16"/>
                <w:szCs w:val="16"/>
                <w:lang w:eastAsia="sl-SI"/>
              </w:rPr>
              <w:t>Odvetnik</w:t>
            </w:r>
          </w:p>
          <w:p w14:paraId="1A450B62" w14:textId="77777777" w:rsidR="001B0D82" w:rsidRPr="007819A5" w:rsidRDefault="0087555A" w:rsidP="001A7F83">
            <w:pPr>
              <w:spacing w:after="60" w:line="240" w:lineRule="auto"/>
              <w:jc w:val="right"/>
              <w:rPr>
                <w:rFonts w:ascii="Arial" w:eastAsiaTheme="minorEastAsia" w:hAnsi="Arial" w:cs="Arial"/>
                <w:sz w:val="16"/>
                <w:szCs w:val="16"/>
                <w:lang w:eastAsia="sl-SI"/>
              </w:rPr>
            </w:pPr>
            <w:r w:rsidRPr="007819A5">
              <w:rPr>
                <w:rFonts w:ascii="Arial" w:eastAsiaTheme="minorEastAsia" w:hAnsi="Arial" w:cs="Arial"/>
                <w:sz w:val="16"/>
                <w:szCs w:val="16"/>
                <w:lang w:eastAsia="sl-SI"/>
              </w:rPr>
              <w:t>Gosposvetska</w:t>
            </w:r>
            <w:r w:rsidR="001B0D82" w:rsidRPr="007819A5">
              <w:rPr>
                <w:rFonts w:ascii="Arial" w:eastAsiaTheme="minorEastAsia" w:hAnsi="Arial" w:cs="Arial"/>
                <w:sz w:val="16"/>
                <w:szCs w:val="16"/>
                <w:lang w:eastAsia="sl-SI"/>
              </w:rPr>
              <w:t xml:space="preserve"> c. </w:t>
            </w:r>
            <w:r w:rsidRPr="007819A5">
              <w:rPr>
                <w:rFonts w:ascii="Arial" w:eastAsiaTheme="minorEastAsia" w:hAnsi="Arial" w:cs="Arial"/>
                <w:sz w:val="16"/>
                <w:szCs w:val="16"/>
                <w:lang w:eastAsia="sl-SI"/>
              </w:rPr>
              <w:t>11</w:t>
            </w:r>
          </w:p>
          <w:p w14:paraId="65D27AF4" w14:textId="77777777" w:rsidR="001B0D82" w:rsidRPr="007819A5" w:rsidRDefault="001B0D82" w:rsidP="001A7F83">
            <w:pPr>
              <w:spacing w:after="60" w:line="240" w:lineRule="auto"/>
              <w:jc w:val="right"/>
              <w:rPr>
                <w:rFonts w:ascii="Arial" w:eastAsiaTheme="minorEastAsia" w:hAnsi="Arial" w:cs="Arial"/>
                <w:sz w:val="16"/>
                <w:szCs w:val="16"/>
                <w:lang w:eastAsia="sl-SI"/>
              </w:rPr>
            </w:pPr>
            <w:r w:rsidRPr="007819A5">
              <w:rPr>
                <w:rFonts w:ascii="Arial" w:eastAsiaTheme="minorEastAsia" w:hAnsi="Arial" w:cs="Arial"/>
                <w:sz w:val="16"/>
                <w:szCs w:val="16"/>
                <w:lang w:eastAsia="sl-SI"/>
              </w:rPr>
              <w:t>SI-1000 Ljubljana</w:t>
            </w:r>
          </w:p>
          <w:p w14:paraId="56C3C000" w14:textId="77777777" w:rsidR="001B0D82" w:rsidRPr="007819A5" w:rsidRDefault="001B0D82" w:rsidP="001A7F83">
            <w:pPr>
              <w:spacing w:after="60" w:line="240" w:lineRule="auto"/>
              <w:jc w:val="right"/>
              <w:rPr>
                <w:rFonts w:ascii="Arial" w:eastAsiaTheme="minorEastAsia" w:hAnsi="Arial" w:cs="Arial"/>
                <w:sz w:val="14"/>
                <w:szCs w:val="14"/>
                <w:lang w:eastAsia="sl-SI"/>
              </w:rPr>
            </w:pPr>
          </w:p>
          <w:p w14:paraId="2EA9A647"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Arial" w:eastAsiaTheme="minorEastAsia" w:hAnsi="Arial" w:cs="Arial"/>
                <w:sz w:val="14"/>
                <w:szCs w:val="14"/>
                <w:lang w:eastAsia="sl-SI"/>
              </w:rPr>
              <w:t>https://dolhar.si</w:t>
            </w:r>
          </w:p>
          <w:p w14:paraId="3D5CC94F"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Arial" w:eastAsiaTheme="minorEastAsia" w:hAnsi="Arial" w:cs="Arial"/>
                <w:sz w:val="14"/>
                <w:szCs w:val="14"/>
                <w:lang w:eastAsia="sl-SI"/>
              </w:rPr>
              <w:t>ziga@dolhar.si</w:t>
            </w:r>
          </w:p>
          <w:p w14:paraId="2BA3BB89"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Arial" w:eastAsiaTheme="minorEastAsia" w:hAnsi="Arial" w:cs="Arial"/>
                <w:sz w:val="14"/>
                <w:szCs w:val="14"/>
                <w:lang w:eastAsia="sl-SI"/>
              </w:rPr>
              <w:t>+38641505240</w:t>
            </w:r>
          </w:p>
          <w:p w14:paraId="435E3675"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Arial" w:eastAsiaTheme="minorEastAsia" w:hAnsi="Arial" w:cs="Arial"/>
                <w:sz w:val="14"/>
                <w:szCs w:val="14"/>
                <w:lang w:eastAsia="sl-SI"/>
              </w:rPr>
              <w:t>mat. št.: 2644258000</w:t>
            </w:r>
          </w:p>
          <w:p w14:paraId="105C0F7B" w14:textId="77777777" w:rsidR="001B0D82" w:rsidRPr="007819A5" w:rsidRDefault="001B0D82" w:rsidP="001A7F83">
            <w:pPr>
              <w:spacing w:after="60" w:line="240" w:lineRule="auto"/>
              <w:jc w:val="right"/>
              <w:rPr>
                <w:rFonts w:ascii="Arial" w:eastAsiaTheme="minorEastAsia" w:hAnsi="Arial" w:cs="Arial"/>
                <w:sz w:val="16"/>
                <w:szCs w:val="16"/>
                <w:lang w:eastAsia="sl-SI"/>
              </w:rPr>
            </w:pPr>
            <w:r w:rsidRPr="007819A5">
              <w:rPr>
                <w:rFonts w:ascii="Arial" w:eastAsiaTheme="minorEastAsia" w:hAnsi="Arial" w:cs="Arial"/>
                <w:sz w:val="14"/>
                <w:szCs w:val="14"/>
                <w:lang w:eastAsia="sl-SI"/>
              </w:rPr>
              <w:t>ID za DDV: SI37116703</w:t>
            </w:r>
          </w:p>
        </w:tc>
      </w:tr>
      <w:tr w:rsidR="00070D05" w:rsidRPr="007819A5" w14:paraId="0AFD4648" w14:textId="77777777" w:rsidTr="001B0D82">
        <w:trPr>
          <w:trHeight w:val="844"/>
        </w:trPr>
        <w:tc>
          <w:tcPr>
            <w:tcW w:w="9270" w:type="dxa"/>
            <w:gridSpan w:val="2"/>
            <w:vAlign w:val="center"/>
          </w:tcPr>
          <w:p w14:paraId="178957E2" w14:textId="4379C616" w:rsidR="00070D05" w:rsidRPr="007819A5" w:rsidRDefault="004B6252" w:rsidP="004B6252">
            <w:pPr>
              <w:pStyle w:val="FaxLetterMemoPleading-TablelineText"/>
              <w:jc w:val="right"/>
              <w:rPr>
                <w:sz w:val="2"/>
                <w:szCs w:val="2"/>
                <w:lang w:val="sl-SI"/>
              </w:rPr>
            </w:pPr>
            <w:r w:rsidRPr="007819A5">
              <w:rPr>
                <w:lang w:val="sl-SI"/>
              </w:rPr>
              <w:t xml:space="preserve">Ljubljana, </w:t>
            </w:r>
            <w:r w:rsidR="008A5727" w:rsidRPr="007819A5">
              <w:rPr>
                <w:lang w:val="sl-SI"/>
              </w:rPr>
              <w:t>1</w:t>
            </w:r>
            <w:r w:rsidR="00BF3FB8" w:rsidRPr="007819A5">
              <w:rPr>
                <w:lang w:val="sl-SI"/>
              </w:rPr>
              <w:t>3</w:t>
            </w:r>
            <w:r w:rsidR="00BF17CA" w:rsidRPr="007819A5">
              <w:rPr>
                <w:lang w:val="sl-SI"/>
              </w:rPr>
              <w:t>. </w:t>
            </w:r>
            <w:r w:rsidR="008A5727" w:rsidRPr="007819A5">
              <w:rPr>
                <w:lang w:val="sl-SI"/>
              </w:rPr>
              <w:t>3</w:t>
            </w:r>
            <w:r w:rsidR="00BF17CA" w:rsidRPr="007819A5">
              <w:rPr>
                <w:lang w:val="sl-SI"/>
              </w:rPr>
              <w:t>. 202</w:t>
            </w:r>
            <w:r w:rsidR="006A0221" w:rsidRPr="007819A5">
              <w:rPr>
                <w:lang w:val="sl-SI"/>
              </w:rPr>
              <w:t>6</w:t>
            </w:r>
          </w:p>
        </w:tc>
      </w:tr>
    </w:tbl>
    <w:p w14:paraId="317DEF14" w14:textId="77777777" w:rsidR="0047637A" w:rsidRPr="007819A5" w:rsidRDefault="0047637A" w:rsidP="008E2BA2">
      <w:pPr>
        <w:pStyle w:val="NormalNoSpacing"/>
        <w:ind w:left="567" w:hanging="567"/>
        <w:rPr>
          <w:lang w:val="sl-SI"/>
        </w:rPr>
      </w:pPr>
    </w:p>
    <w:tbl>
      <w:tblPr>
        <w:tblW w:w="5000" w:type="pct"/>
        <w:tblLayout w:type="fixed"/>
        <w:tblCellMar>
          <w:left w:w="74" w:type="dxa"/>
          <w:right w:w="170" w:type="dxa"/>
        </w:tblCellMar>
        <w:tblLook w:val="04A0" w:firstRow="1" w:lastRow="0" w:firstColumn="1" w:lastColumn="0" w:noHBand="0" w:noVBand="1"/>
      </w:tblPr>
      <w:tblGrid>
        <w:gridCol w:w="2642"/>
        <w:gridCol w:w="6384"/>
      </w:tblGrid>
      <w:tr w:rsidR="008E2BA2" w:rsidRPr="007819A5" w14:paraId="13F5CF18" w14:textId="77777777" w:rsidTr="006A0221">
        <w:tc>
          <w:tcPr>
            <w:tcW w:w="2642" w:type="dxa"/>
            <w:tcMar>
              <w:top w:w="85" w:type="dxa"/>
            </w:tcMar>
          </w:tcPr>
          <w:p w14:paraId="4749B193" w14:textId="77777777" w:rsidR="008E2BA2" w:rsidRPr="007819A5" w:rsidRDefault="008E2BA2" w:rsidP="008E2BA2">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 xml:space="preserve">Opravilna številka: </w:t>
            </w:r>
          </w:p>
        </w:tc>
        <w:tc>
          <w:tcPr>
            <w:tcW w:w="6384" w:type="dxa"/>
            <w:tcMar>
              <w:top w:w="85" w:type="dxa"/>
            </w:tcMar>
          </w:tcPr>
          <w:p w14:paraId="712E3009" w14:textId="2C6B7445" w:rsidR="008E2BA2" w:rsidRPr="007819A5" w:rsidRDefault="00BF17CA" w:rsidP="008E2BA2">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 xml:space="preserve">I </w:t>
            </w:r>
            <w:r w:rsidR="006A0221" w:rsidRPr="007819A5">
              <w:rPr>
                <w:rFonts w:ascii="Arial" w:eastAsia="Times New Roman" w:hAnsi="Arial" w:cs="Times New Roman"/>
                <w:b/>
                <w:spacing w:val="4"/>
                <w:sz w:val="20"/>
                <w:szCs w:val="20"/>
              </w:rPr>
              <w:t>2773</w:t>
            </w:r>
            <w:r w:rsidRPr="007819A5">
              <w:rPr>
                <w:rFonts w:ascii="Arial" w:eastAsia="Times New Roman" w:hAnsi="Arial" w:cs="Times New Roman"/>
                <w:b/>
                <w:spacing w:val="4"/>
                <w:sz w:val="20"/>
                <w:szCs w:val="20"/>
              </w:rPr>
              <w:t>/2025</w:t>
            </w:r>
          </w:p>
        </w:tc>
      </w:tr>
      <w:tr w:rsidR="008E2BA2" w:rsidRPr="007819A5" w14:paraId="4E0405F4" w14:textId="77777777" w:rsidTr="00342BE9">
        <w:tc>
          <w:tcPr>
            <w:tcW w:w="2642" w:type="dxa"/>
            <w:tcBorders>
              <w:bottom w:val="single" w:sz="4" w:space="0" w:color="auto"/>
            </w:tcBorders>
            <w:tcMar>
              <w:top w:w="85" w:type="dxa"/>
            </w:tcMar>
          </w:tcPr>
          <w:p w14:paraId="58168F14" w14:textId="77777777" w:rsidR="008E2BA2" w:rsidRPr="007819A5" w:rsidRDefault="008E2BA2" w:rsidP="008E2BA2">
            <w:pPr>
              <w:spacing w:after="0" w:line="280" w:lineRule="atLeast"/>
              <w:jc w:val="both"/>
              <w:rPr>
                <w:rFonts w:ascii="Arial" w:eastAsia="Times New Roman" w:hAnsi="Arial" w:cs="Times New Roman"/>
                <w:spacing w:val="4"/>
                <w:sz w:val="20"/>
                <w:szCs w:val="20"/>
              </w:rPr>
            </w:pPr>
          </w:p>
        </w:tc>
        <w:tc>
          <w:tcPr>
            <w:tcW w:w="6384" w:type="dxa"/>
            <w:tcBorders>
              <w:bottom w:val="single" w:sz="4" w:space="0" w:color="auto"/>
            </w:tcBorders>
            <w:tcMar>
              <w:top w:w="85" w:type="dxa"/>
            </w:tcMar>
          </w:tcPr>
          <w:p w14:paraId="747BD76A" w14:textId="77777777" w:rsidR="008E2BA2" w:rsidRPr="007819A5" w:rsidRDefault="008E2BA2" w:rsidP="008E2BA2">
            <w:pPr>
              <w:spacing w:after="0" w:line="280" w:lineRule="atLeast"/>
              <w:jc w:val="both"/>
              <w:rPr>
                <w:rFonts w:ascii="Arial" w:eastAsia="Times New Roman" w:hAnsi="Arial" w:cs="Times New Roman"/>
                <w:spacing w:val="4"/>
                <w:sz w:val="20"/>
                <w:szCs w:val="20"/>
              </w:rPr>
            </w:pPr>
          </w:p>
        </w:tc>
      </w:tr>
      <w:tr w:rsidR="00106B8C" w:rsidRPr="007819A5" w14:paraId="5A874ED1" w14:textId="77777777" w:rsidTr="00342BE9">
        <w:trPr>
          <w:trHeight w:val="108"/>
        </w:trPr>
        <w:tc>
          <w:tcPr>
            <w:tcW w:w="2642" w:type="dxa"/>
            <w:tcBorders>
              <w:top w:val="single" w:sz="4" w:space="0" w:color="auto"/>
            </w:tcBorders>
            <w:tcMar>
              <w:top w:w="85" w:type="dxa"/>
            </w:tcMar>
          </w:tcPr>
          <w:p w14:paraId="5F796CAA" w14:textId="19529DEA" w:rsidR="00106B8C" w:rsidRPr="007819A5" w:rsidRDefault="00106B8C" w:rsidP="00106B8C">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Upnici:</w:t>
            </w:r>
          </w:p>
        </w:tc>
        <w:tc>
          <w:tcPr>
            <w:tcW w:w="6384" w:type="dxa"/>
            <w:tcBorders>
              <w:top w:val="single" w:sz="4" w:space="0" w:color="auto"/>
            </w:tcBorders>
            <w:tcMar>
              <w:top w:w="85" w:type="dxa"/>
            </w:tcMar>
          </w:tcPr>
          <w:p w14:paraId="423F5484" w14:textId="77777777" w:rsidR="001920A9" w:rsidRPr="007819A5" w:rsidRDefault="00106B8C" w:rsidP="00106B8C">
            <w:pPr>
              <w:spacing w:after="0" w:line="280" w:lineRule="atLeast"/>
              <w:jc w:val="both"/>
              <w:rPr>
                <w:rFonts w:ascii="Arial" w:eastAsia="Times New Roman" w:hAnsi="Arial" w:cs="Times New Roman"/>
                <w:bCs/>
                <w:spacing w:val="4"/>
                <w:sz w:val="20"/>
                <w:szCs w:val="20"/>
              </w:rPr>
            </w:pPr>
            <w:r w:rsidRPr="007819A5">
              <w:rPr>
                <w:rFonts w:ascii="Arial" w:eastAsia="Times New Roman" w:hAnsi="Arial" w:cs="Times New Roman"/>
                <w:b/>
                <w:spacing w:val="4"/>
                <w:sz w:val="20"/>
                <w:szCs w:val="20"/>
              </w:rPr>
              <w:t>Jožica Blaž Jamnik</w:t>
            </w:r>
          </w:p>
          <w:p w14:paraId="407A5978" w14:textId="77777777" w:rsidR="001920A9" w:rsidRPr="007819A5" w:rsidRDefault="001920A9" w:rsidP="00106B8C">
            <w:pPr>
              <w:spacing w:after="0" w:line="280" w:lineRule="atLeast"/>
              <w:jc w:val="both"/>
              <w:rPr>
                <w:rFonts w:ascii="Arial" w:eastAsia="Times New Roman" w:hAnsi="Arial" w:cs="Times New Roman"/>
                <w:bCs/>
                <w:spacing w:val="4"/>
                <w:sz w:val="20"/>
                <w:szCs w:val="20"/>
              </w:rPr>
            </w:pPr>
          </w:p>
          <w:p w14:paraId="1180CE9C" w14:textId="129A31EF" w:rsidR="00106B8C" w:rsidRPr="007819A5" w:rsidRDefault="00106B8C" w:rsidP="00106B8C">
            <w:pPr>
              <w:spacing w:after="0" w:line="280" w:lineRule="atLeast"/>
              <w:jc w:val="both"/>
              <w:rPr>
                <w:rFonts w:ascii="Arial" w:eastAsia="Times New Roman" w:hAnsi="Arial" w:cs="Times New Roman"/>
                <w:spacing w:val="4"/>
                <w:sz w:val="20"/>
                <w:szCs w:val="20"/>
              </w:rPr>
            </w:pPr>
            <w:r w:rsidRPr="007819A5">
              <w:rPr>
                <w:rFonts w:ascii="Arial" w:eastAsia="Times New Roman" w:hAnsi="Arial" w:cs="Times New Roman"/>
                <w:spacing w:val="4"/>
                <w:sz w:val="20"/>
                <w:szCs w:val="20"/>
              </w:rPr>
              <w:t>Kongresni trg 5, Ljubljana, EMŠO: 2508962505431</w:t>
            </w:r>
          </w:p>
          <w:p w14:paraId="7BB274CB" w14:textId="77777777" w:rsidR="00B65BA3" w:rsidRPr="007819A5" w:rsidRDefault="00B65BA3" w:rsidP="00106B8C">
            <w:pPr>
              <w:spacing w:after="0" w:line="280" w:lineRule="atLeast"/>
              <w:jc w:val="both"/>
              <w:rPr>
                <w:rFonts w:ascii="Arial" w:eastAsia="Times New Roman" w:hAnsi="Arial" w:cs="Times New Roman"/>
                <w:b/>
                <w:spacing w:val="4"/>
                <w:sz w:val="20"/>
                <w:szCs w:val="20"/>
              </w:rPr>
            </w:pPr>
          </w:p>
          <w:p w14:paraId="2E0A2035" w14:textId="209E8073" w:rsidR="001920A9" w:rsidRPr="007819A5" w:rsidRDefault="00106B8C" w:rsidP="00106B8C">
            <w:pPr>
              <w:spacing w:after="0" w:line="280" w:lineRule="atLeast"/>
              <w:jc w:val="both"/>
              <w:rPr>
                <w:rFonts w:ascii="Arial" w:eastAsia="Times New Roman" w:hAnsi="Arial" w:cs="Times New Roman"/>
                <w:bCs/>
                <w:spacing w:val="4"/>
                <w:sz w:val="20"/>
                <w:szCs w:val="20"/>
              </w:rPr>
            </w:pPr>
            <w:r w:rsidRPr="007819A5">
              <w:rPr>
                <w:rFonts w:ascii="Arial" w:eastAsia="Times New Roman" w:hAnsi="Arial" w:cs="Times New Roman"/>
                <w:b/>
                <w:spacing w:val="4"/>
                <w:sz w:val="20"/>
                <w:szCs w:val="20"/>
              </w:rPr>
              <w:t>Brina Elizabeta Blaž</w:t>
            </w:r>
          </w:p>
          <w:p w14:paraId="052E4219" w14:textId="77777777" w:rsidR="001920A9" w:rsidRPr="007819A5" w:rsidRDefault="001920A9" w:rsidP="00106B8C">
            <w:pPr>
              <w:spacing w:after="0" w:line="280" w:lineRule="atLeast"/>
              <w:jc w:val="both"/>
              <w:rPr>
                <w:rFonts w:ascii="Arial" w:eastAsia="Times New Roman" w:hAnsi="Arial" w:cs="Times New Roman"/>
                <w:bCs/>
                <w:spacing w:val="4"/>
                <w:sz w:val="20"/>
                <w:szCs w:val="20"/>
              </w:rPr>
            </w:pPr>
          </w:p>
          <w:p w14:paraId="1582FDC8" w14:textId="55825CC8" w:rsidR="00106B8C" w:rsidRPr="007819A5" w:rsidRDefault="00106B8C" w:rsidP="00106B8C">
            <w:pPr>
              <w:spacing w:after="0" w:line="280" w:lineRule="atLeast"/>
              <w:jc w:val="both"/>
              <w:rPr>
                <w:rFonts w:ascii="Arial" w:eastAsia="Times New Roman" w:hAnsi="Arial" w:cs="Times New Roman"/>
                <w:spacing w:val="4"/>
                <w:sz w:val="20"/>
                <w:szCs w:val="20"/>
              </w:rPr>
            </w:pPr>
            <w:r w:rsidRPr="007819A5">
              <w:rPr>
                <w:rFonts w:ascii="Arial" w:eastAsia="Times New Roman" w:hAnsi="Arial" w:cs="Times New Roman"/>
                <w:spacing w:val="4"/>
                <w:sz w:val="20"/>
                <w:szCs w:val="20"/>
              </w:rPr>
              <w:t>Kongresni trg 5, Ljubljana, EMŠO: 1212993505111</w:t>
            </w:r>
          </w:p>
          <w:p w14:paraId="504AA420" w14:textId="77777777" w:rsidR="00106B8C" w:rsidRPr="007819A5" w:rsidRDefault="00106B8C" w:rsidP="00106B8C">
            <w:pPr>
              <w:spacing w:after="0" w:line="280" w:lineRule="atLeast"/>
              <w:jc w:val="both"/>
              <w:rPr>
                <w:rFonts w:ascii="Arial" w:eastAsia="Times New Roman" w:hAnsi="Arial" w:cs="Times New Roman"/>
                <w:b/>
                <w:spacing w:val="4"/>
                <w:sz w:val="20"/>
                <w:szCs w:val="20"/>
              </w:rPr>
            </w:pPr>
          </w:p>
        </w:tc>
      </w:tr>
      <w:tr w:rsidR="00106B8C" w:rsidRPr="007819A5" w14:paraId="4062E265" w14:textId="77777777" w:rsidTr="00342BE9">
        <w:tc>
          <w:tcPr>
            <w:tcW w:w="2642" w:type="dxa"/>
            <w:tcBorders>
              <w:bottom w:val="single" w:sz="4" w:space="0" w:color="auto"/>
            </w:tcBorders>
            <w:tcMar>
              <w:top w:w="85" w:type="dxa"/>
            </w:tcMar>
          </w:tcPr>
          <w:p w14:paraId="7174FB8E" w14:textId="5D4EA397" w:rsidR="00106B8C" w:rsidRPr="007819A5" w:rsidRDefault="00106B8C" w:rsidP="00106B8C">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spacing w:val="4"/>
                <w:sz w:val="20"/>
                <w:szCs w:val="20"/>
              </w:rPr>
              <w:t>ki ju zastopa:</w:t>
            </w:r>
          </w:p>
        </w:tc>
        <w:tc>
          <w:tcPr>
            <w:tcW w:w="6384" w:type="dxa"/>
            <w:tcBorders>
              <w:bottom w:val="single" w:sz="4" w:space="0" w:color="auto"/>
            </w:tcBorders>
            <w:tcMar>
              <w:top w:w="85" w:type="dxa"/>
            </w:tcMar>
          </w:tcPr>
          <w:p w14:paraId="2CE6D211" w14:textId="4888EB9F" w:rsidR="00106B8C" w:rsidRPr="007819A5" w:rsidRDefault="00D709DA" w:rsidP="00D709DA">
            <w:pPr>
              <w:spacing w:after="0" w:line="280" w:lineRule="atLeast"/>
              <w:rPr>
                <w:rFonts w:ascii="Arial" w:eastAsia="Times New Roman" w:hAnsi="Arial" w:cs="Times New Roman"/>
                <w:spacing w:val="4"/>
                <w:sz w:val="20"/>
                <w:szCs w:val="20"/>
              </w:rPr>
            </w:pPr>
            <w:r w:rsidRPr="007819A5">
              <w:rPr>
                <w:rFonts w:ascii="Arial" w:eastAsia="Times New Roman" w:hAnsi="Arial" w:cs="Times New Roman"/>
                <w:spacing w:val="4"/>
                <w:sz w:val="20"/>
                <w:szCs w:val="20"/>
              </w:rPr>
              <w:t>Tadej Mihelčič, odvetnik v Ljubljani, Zgornje Gameljne 81, 1211 Ljubljana - Šmartno</w:t>
            </w:r>
          </w:p>
          <w:p w14:paraId="2FE35C91" w14:textId="77777777" w:rsidR="00106B8C" w:rsidRPr="007819A5" w:rsidRDefault="00106B8C" w:rsidP="00106B8C">
            <w:pPr>
              <w:spacing w:after="0" w:line="280" w:lineRule="atLeast"/>
              <w:jc w:val="both"/>
              <w:rPr>
                <w:rFonts w:ascii="Arial" w:eastAsia="Times New Roman" w:hAnsi="Arial" w:cs="Times New Roman"/>
                <w:b/>
                <w:spacing w:val="4"/>
                <w:sz w:val="20"/>
                <w:szCs w:val="20"/>
              </w:rPr>
            </w:pPr>
          </w:p>
        </w:tc>
      </w:tr>
      <w:tr w:rsidR="006A0221" w:rsidRPr="007819A5" w14:paraId="3BC627BA" w14:textId="77777777" w:rsidTr="00342BE9">
        <w:tc>
          <w:tcPr>
            <w:tcW w:w="2642" w:type="dxa"/>
            <w:tcBorders>
              <w:top w:val="single" w:sz="4" w:space="0" w:color="auto"/>
            </w:tcBorders>
            <w:tcMar>
              <w:top w:w="85" w:type="dxa"/>
            </w:tcMar>
          </w:tcPr>
          <w:p w14:paraId="51EC20D9" w14:textId="3732FDC4" w:rsidR="006A0221" w:rsidRPr="007819A5" w:rsidRDefault="004A0E38" w:rsidP="006A0221">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Dolžnik</w:t>
            </w:r>
            <w:r w:rsidR="006A0221" w:rsidRPr="007819A5">
              <w:rPr>
                <w:rFonts w:ascii="Arial" w:eastAsia="Times New Roman" w:hAnsi="Arial" w:cs="Times New Roman"/>
                <w:b/>
                <w:spacing w:val="4"/>
                <w:sz w:val="20"/>
                <w:szCs w:val="20"/>
              </w:rPr>
              <w:t>:</w:t>
            </w:r>
          </w:p>
        </w:tc>
        <w:tc>
          <w:tcPr>
            <w:tcW w:w="6384" w:type="dxa"/>
            <w:tcBorders>
              <w:top w:val="single" w:sz="4" w:space="0" w:color="auto"/>
            </w:tcBorders>
            <w:tcMar>
              <w:top w:w="85" w:type="dxa"/>
            </w:tcMar>
          </w:tcPr>
          <w:p w14:paraId="4844F644" w14:textId="77777777" w:rsidR="006A0221" w:rsidRPr="007819A5" w:rsidRDefault="006A0221" w:rsidP="006A0221">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Matej Blaž</w:t>
            </w:r>
          </w:p>
          <w:p w14:paraId="18A87582"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p>
          <w:p w14:paraId="11B0B7CC"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r w:rsidRPr="007819A5">
              <w:rPr>
                <w:rFonts w:ascii="Arial" w:eastAsia="Times New Roman" w:hAnsi="Arial" w:cs="Times New Roman"/>
                <w:spacing w:val="4"/>
                <w:sz w:val="20"/>
                <w:szCs w:val="20"/>
              </w:rPr>
              <w:t>Trtnikova ulica 35, 1260 Ljubljana - Polje</w:t>
            </w:r>
          </w:p>
          <w:p w14:paraId="4387D018"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r w:rsidRPr="007819A5">
              <w:rPr>
                <w:rFonts w:ascii="Arial" w:eastAsia="Times New Roman" w:hAnsi="Arial" w:cs="Times New Roman"/>
                <w:spacing w:val="4"/>
                <w:sz w:val="20"/>
                <w:szCs w:val="20"/>
              </w:rPr>
              <w:t>EMŠO: 1706970500336</w:t>
            </w:r>
          </w:p>
          <w:p w14:paraId="6AB4F920" w14:textId="77777777" w:rsidR="006A0221" w:rsidRPr="007819A5" w:rsidRDefault="006A0221" w:rsidP="006A0221">
            <w:pPr>
              <w:spacing w:after="0" w:line="280" w:lineRule="atLeast"/>
              <w:jc w:val="both"/>
              <w:rPr>
                <w:rFonts w:ascii="Arial" w:eastAsia="Times New Roman" w:hAnsi="Arial" w:cs="Times New Roman"/>
                <w:b/>
                <w:spacing w:val="4"/>
                <w:sz w:val="20"/>
                <w:szCs w:val="20"/>
              </w:rPr>
            </w:pPr>
          </w:p>
        </w:tc>
      </w:tr>
      <w:tr w:rsidR="004A0E38" w:rsidRPr="007819A5" w14:paraId="05A4FEBA" w14:textId="77777777" w:rsidTr="00351685">
        <w:tc>
          <w:tcPr>
            <w:tcW w:w="2642" w:type="dxa"/>
            <w:tcBorders>
              <w:bottom w:val="single" w:sz="4" w:space="0" w:color="auto"/>
            </w:tcBorders>
            <w:tcMar>
              <w:top w:w="85" w:type="dxa"/>
            </w:tcMar>
          </w:tcPr>
          <w:p w14:paraId="221F80CF" w14:textId="41D4E822" w:rsidR="004A0E38" w:rsidRPr="007819A5" w:rsidRDefault="004A0E38" w:rsidP="004A0E38">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spacing w:val="4"/>
                <w:sz w:val="20"/>
                <w:szCs w:val="20"/>
              </w:rPr>
              <w:t>ki ga zastopa:</w:t>
            </w:r>
          </w:p>
        </w:tc>
        <w:tc>
          <w:tcPr>
            <w:tcW w:w="6384" w:type="dxa"/>
            <w:tcBorders>
              <w:bottom w:val="single" w:sz="4" w:space="0" w:color="auto"/>
            </w:tcBorders>
            <w:tcMar>
              <w:top w:w="85" w:type="dxa"/>
            </w:tcMar>
          </w:tcPr>
          <w:p w14:paraId="1FDA2D9B" w14:textId="77777777" w:rsidR="004A0E38" w:rsidRPr="007819A5" w:rsidRDefault="004A0E38" w:rsidP="004A0E38">
            <w:pPr>
              <w:spacing w:after="0" w:line="280" w:lineRule="atLeast"/>
              <w:rPr>
                <w:rFonts w:ascii="Arial" w:eastAsia="Times New Roman" w:hAnsi="Arial" w:cs="Times New Roman"/>
                <w:spacing w:val="4"/>
                <w:sz w:val="20"/>
                <w:szCs w:val="20"/>
              </w:rPr>
            </w:pPr>
            <w:r w:rsidRPr="007819A5">
              <w:rPr>
                <w:rFonts w:ascii="Arial" w:eastAsia="Times New Roman" w:hAnsi="Arial" w:cs="Times New Roman"/>
                <w:noProof/>
                <w:spacing w:val="4"/>
                <w:sz w:val="20"/>
                <w:szCs w:val="20"/>
              </w:rPr>
              <w:drawing>
                <wp:anchor distT="0" distB="0" distL="114300" distR="114300" simplePos="0" relativeHeight="251658240" behindDoc="1" locked="0" layoutInCell="1" allowOverlap="1" wp14:anchorId="0BFA31B7" wp14:editId="1851E817">
                  <wp:simplePos x="0" y="0"/>
                  <wp:positionH relativeFrom="column">
                    <wp:posOffset>353723</wp:posOffset>
                  </wp:positionH>
                  <wp:positionV relativeFrom="paragraph">
                    <wp:posOffset>84538</wp:posOffset>
                  </wp:positionV>
                  <wp:extent cx="1804035" cy="615950"/>
                  <wp:effectExtent l="0" t="95250" r="5715" b="31750"/>
                  <wp:wrapNone/>
                  <wp:docPr id="182462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308233">
                            <a:off x="0" y="0"/>
                            <a:ext cx="1804035" cy="615950"/>
                          </a:xfrm>
                          <a:prstGeom prst="rect">
                            <a:avLst/>
                          </a:prstGeom>
                          <a:noFill/>
                          <a:ln>
                            <a:noFill/>
                          </a:ln>
                        </pic:spPr>
                      </pic:pic>
                    </a:graphicData>
                  </a:graphic>
                </wp:anchor>
              </w:drawing>
            </w:r>
            <w:r w:rsidRPr="007819A5">
              <w:rPr>
                <w:rFonts w:ascii="Arial" w:eastAsia="Times New Roman" w:hAnsi="Arial" w:cs="Times New Roman"/>
                <w:spacing w:val="4"/>
                <w:sz w:val="20"/>
                <w:szCs w:val="20"/>
              </w:rPr>
              <w:t>Žiga Dolhar, odvetnik v Ljubljani, Gosposvetska c. 11, 1000 Ljubljana</w:t>
            </w:r>
          </w:p>
          <w:p w14:paraId="10145134"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767BECB6"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0B35047F"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2D9D4677" w14:textId="77777777" w:rsidR="004A0E38" w:rsidRPr="007819A5" w:rsidRDefault="004A0E38" w:rsidP="004A0E38">
            <w:pPr>
              <w:spacing w:after="0" w:line="280" w:lineRule="atLeast"/>
              <w:jc w:val="both"/>
              <w:rPr>
                <w:rFonts w:ascii="Arial" w:eastAsia="Times New Roman" w:hAnsi="Arial" w:cs="Times New Roman"/>
                <w:b/>
                <w:spacing w:val="4"/>
                <w:sz w:val="20"/>
                <w:szCs w:val="20"/>
              </w:rPr>
            </w:pPr>
          </w:p>
        </w:tc>
      </w:tr>
      <w:tr w:rsidR="008E2BA2" w:rsidRPr="007819A5" w14:paraId="31036CB6" w14:textId="77777777" w:rsidTr="00351685">
        <w:tc>
          <w:tcPr>
            <w:tcW w:w="2642" w:type="dxa"/>
            <w:tcBorders>
              <w:top w:val="single" w:sz="4" w:space="0" w:color="auto"/>
            </w:tcBorders>
            <w:tcMar>
              <w:top w:w="85" w:type="dxa"/>
            </w:tcMar>
          </w:tcPr>
          <w:p w14:paraId="012FCDD1" w14:textId="77777777" w:rsidR="008E2BA2" w:rsidRPr="007819A5" w:rsidRDefault="008E2BA2" w:rsidP="008E2BA2">
            <w:pPr>
              <w:spacing w:after="0" w:line="280" w:lineRule="atLeast"/>
              <w:jc w:val="both"/>
              <w:rPr>
                <w:rFonts w:ascii="Arial" w:eastAsia="Times New Roman" w:hAnsi="Arial" w:cs="Times New Roman"/>
                <w:b/>
                <w:spacing w:val="4"/>
                <w:sz w:val="20"/>
                <w:szCs w:val="20"/>
              </w:rPr>
            </w:pPr>
            <w:r w:rsidRPr="007819A5">
              <w:rPr>
                <w:rFonts w:ascii="Arial" w:eastAsia="Times New Roman" w:hAnsi="Arial" w:cs="Times New Roman"/>
                <w:b/>
                <w:spacing w:val="4"/>
                <w:sz w:val="20"/>
                <w:szCs w:val="20"/>
              </w:rPr>
              <w:t>Zaradi:</w:t>
            </w:r>
          </w:p>
        </w:tc>
        <w:tc>
          <w:tcPr>
            <w:tcW w:w="6384" w:type="dxa"/>
            <w:tcBorders>
              <w:top w:val="single" w:sz="4" w:space="0" w:color="auto"/>
            </w:tcBorders>
            <w:tcMar>
              <w:top w:w="85" w:type="dxa"/>
            </w:tcMar>
          </w:tcPr>
          <w:p w14:paraId="21F78DB0" w14:textId="2926C93B" w:rsidR="008E2BA2" w:rsidRPr="007819A5" w:rsidRDefault="008E194C" w:rsidP="008E2BA2">
            <w:pPr>
              <w:spacing w:after="0" w:line="280" w:lineRule="atLeast"/>
              <w:jc w:val="both"/>
              <w:rPr>
                <w:rFonts w:ascii="Arial" w:eastAsia="Times New Roman" w:hAnsi="Arial" w:cs="Times New Roman"/>
                <w:spacing w:val="4"/>
                <w:sz w:val="20"/>
                <w:szCs w:val="20"/>
              </w:rPr>
            </w:pPr>
            <w:r w:rsidRPr="007819A5">
              <w:rPr>
                <w:rFonts w:ascii="Arial" w:eastAsia="Times New Roman" w:hAnsi="Arial" w:cs="Times New Roman"/>
                <w:spacing w:val="4"/>
                <w:sz w:val="20"/>
                <w:szCs w:val="20"/>
              </w:rPr>
              <w:t>izterjave 611,45 EUR</w:t>
            </w:r>
          </w:p>
        </w:tc>
      </w:tr>
      <w:tr w:rsidR="008E2BA2" w:rsidRPr="007819A5" w14:paraId="7F020F50" w14:textId="77777777" w:rsidTr="006A0221">
        <w:tc>
          <w:tcPr>
            <w:tcW w:w="9026" w:type="dxa"/>
            <w:gridSpan w:val="2"/>
            <w:tcMar>
              <w:top w:w="85" w:type="dxa"/>
            </w:tcMar>
          </w:tcPr>
          <w:p w14:paraId="1DE5DA6A" w14:textId="6DB80C56" w:rsidR="008E2BA2" w:rsidRPr="007819A5" w:rsidRDefault="00E54D56" w:rsidP="00B65BA3">
            <w:pPr>
              <w:pStyle w:val="OPDPleading-Title"/>
              <w:rPr>
                <w:lang w:val="sl-SI"/>
              </w:rPr>
            </w:pPr>
            <w:r w:rsidRPr="007819A5">
              <w:rPr>
                <w:lang w:val="sl-SI"/>
              </w:rPr>
              <w:t xml:space="preserve">Odgovor dolžnika na odgovor upnic na ugovor dolžnika zoper </w:t>
            </w:r>
            <w:r w:rsidR="003E2ABC" w:rsidRPr="007819A5">
              <w:rPr>
                <w:lang w:val="sl-SI"/>
              </w:rPr>
              <w:t xml:space="preserve">sklep o izvršbi opr. št. I 2773/2025 </w:t>
            </w:r>
            <w:r w:rsidR="00885891" w:rsidRPr="007819A5">
              <w:rPr>
                <w:lang w:val="sl-SI"/>
              </w:rPr>
              <w:t xml:space="preserve">s </w:t>
            </w:r>
            <w:r w:rsidR="00DD6C05" w:rsidRPr="007819A5">
              <w:rPr>
                <w:lang w:val="sl-SI"/>
              </w:rPr>
              <w:t>9</w:t>
            </w:r>
            <w:r w:rsidR="00885891" w:rsidRPr="007819A5">
              <w:rPr>
                <w:lang w:val="sl-SI"/>
              </w:rPr>
              <w:t>. 2. 202</w:t>
            </w:r>
            <w:r w:rsidR="00DD6C05" w:rsidRPr="007819A5">
              <w:rPr>
                <w:lang w:val="sl-SI"/>
              </w:rPr>
              <w:t>6</w:t>
            </w:r>
          </w:p>
          <w:p w14:paraId="00315121" w14:textId="4873DDC7" w:rsidR="00B65BA3" w:rsidRPr="007819A5" w:rsidRDefault="00B65BA3" w:rsidP="00B65BA3">
            <w:pPr>
              <w:pStyle w:val="OPDPleading-Title"/>
              <w:rPr>
                <w:lang w:val="sl-SI"/>
              </w:rPr>
            </w:pPr>
          </w:p>
        </w:tc>
      </w:tr>
      <w:tr w:rsidR="008E2BA2" w:rsidRPr="007819A5" w14:paraId="773F585B" w14:textId="77777777" w:rsidTr="006A0221">
        <w:tc>
          <w:tcPr>
            <w:tcW w:w="9026" w:type="dxa"/>
            <w:gridSpan w:val="2"/>
            <w:tcMar>
              <w:top w:w="85" w:type="dxa"/>
            </w:tcMar>
          </w:tcPr>
          <w:p w14:paraId="0D127657" w14:textId="6F35FB46" w:rsidR="008E2BA2" w:rsidRDefault="00BF17CA" w:rsidP="008E2BA2">
            <w:pPr>
              <w:spacing w:after="0" w:line="240" w:lineRule="auto"/>
              <w:jc w:val="right"/>
              <w:rPr>
                <w:rFonts w:ascii="Arial" w:eastAsia="Times New Roman" w:hAnsi="Arial" w:cs="Times New Roman"/>
                <w:spacing w:val="4"/>
                <w:sz w:val="16"/>
                <w:szCs w:val="20"/>
              </w:rPr>
            </w:pPr>
            <w:r w:rsidRPr="007819A5">
              <w:rPr>
                <w:rFonts w:ascii="Arial" w:eastAsia="Times New Roman" w:hAnsi="Arial" w:cs="Times New Roman"/>
                <w:spacing w:val="4"/>
                <w:sz w:val="16"/>
                <w:szCs w:val="20"/>
              </w:rPr>
              <w:t>1</w:t>
            </w:r>
            <w:r w:rsidR="008E2BA2" w:rsidRPr="007819A5">
              <w:rPr>
                <w:rFonts w:ascii="Arial" w:eastAsia="Times New Roman" w:hAnsi="Arial" w:cs="Times New Roman"/>
                <w:spacing w:val="4"/>
                <w:sz w:val="16"/>
                <w:szCs w:val="20"/>
              </w:rPr>
              <w:t>× sodišču</w:t>
            </w:r>
            <w:r w:rsidRPr="007819A5">
              <w:rPr>
                <w:rFonts w:ascii="Arial" w:eastAsia="Times New Roman" w:hAnsi="Arial" w:cs="Times New Roman"/>
                <w:spacing w:val="4"/>
                <w:sz w:val="16"/>
                <w:szCs w:val="20"/>
              </w:rPr>
              <w:t xml:space="preserve"> (elektronsko)</w:t>
            </w:r>
          </w:p>
          <w:p w14:paraId="0AE37FAC" w14:textId="67F80387" w:rsidR="00D42FAB" w:rsidRPr="007819A5" w:rsidRDefault="00D42FAB" w:rsidP="008E2BA2">
            <w:pPr>
              <w:spacing w:after="0" w:line="240" w:lineRule="auto"/>
              <w:jc w:val="right"/>
              <w:rPr>
                <w:rFonts w:ascii="Arial" w:eastAsia="Times New Roman" w:hAnsi="Arial" w:cs="Times New Roman"/>
                <w:spacing w:val="4"/>
                <w:sz w:val="16"/>
                <w:szCs w:val="20"/>
              </w:rPr>
            </w:pPr>
            <w:r>
              <w:rPr>
                <w:rFonts w:ascii="Arial" w:eastAsia="Times New Roman" w:hAnsi="Arial" w:cs="Times New Roman"/>
                <w:spacing w:val="4"/>
                <w:sz w:val="16"/>
                <w:szCs w:val="20"/>
              </w:rPr>
              <w:t>1</w:t>
            </w:r>
            <w:r w:rsidRPr="007819A5">
              <w:rPr>
                <w:rFonts w:ascii="Arial" w:eastAsia="Times New Roman" w:hAnsi="Arial" w:cs="Times New Roman"/>
                <w:spacing w:val="4"/>
                <w:sz w:val="16"/>
                <w:szCs w:val="20"/>
              </w:rPr>
              <w:t>×</w:t>
            </w:r>
            <w:r>
              <w:rPr>
                <w:rFonts w:ascii="Arial" w:eastAsia="Times New Roman" w:hAnsi="Arial" w:cs="Times New Roman"/>
                <w:spacing w:val="4"/>
                <w:sz w:val="16"/>
                <w:szCs w:val="20"/>
              </w:rPr>
              <w:t xml:space="preserve"> priloge (5)</w:t>
            </w:r>
          </w:p>
          <w:p w14:paraId="335C4E94" w14:textId="4F0D5C6E" w:rsidR="008E2BA2" w:rsidRPr="007819A5" w:rsidRDefault="00B65BA3" w:rsidP="00BF17CA">
            <w:pPr>
              <w:spacing w:after="0" w:line="240" w:lineRule="auto"/>
              <w:jc w:val="right"/>
              <w:rPr>
                <w:rFonts w:ascii="Arial" w:eastAsia="Times New Roman" w:hAnsi="Arial" w:cs="Times New Roman"/>
                <w:spacing w:val="4"/>
                <w:sz w:val="16"/>
                <w:szCs w:val="20"/>
              </w:rPr>
            </w:pPr>
            <w:r w:rsidRPr="007819A5">
              <w:rPr>
                <w:rFonts w:ascii="Arial" w:eastAsia="Times New Roman" w:hAnsi="Arial" w:cs="Times New Roman"/>
                <w:spacing w:val="4"/>
                <w:sz w:val="16"/>
                <w:szCs w:val="20"/>
              </w:rPr>
              <w:t>p</w:t>
            </w:r>
            <w:r w:rsidR="008E2BA2" w:rsidRPr="007819A5">
              <w:rPr>
                <w:rFonts w:ascii="Arial" w:eastAsia="Times New Roman" w:hAnsi="Arial" w:cs="Times New Roman"/>
                <w:spacing w:val="4"/>
                <w:sz w:val="16"/>
                <w:szCs w:val="20"/>
              </w:rPr>
              <w:t xml:space="preserve">ooblastilo – </w:t>
            </w:r>
            <w:r w:rsidR="005F775F" w:rsidRPr="007819A5">
              <w:rPr>
                <w:rFonts w:ascii="Arial" w:eastAsia="Times New Roman" w:hAnsi="Arial" w:cs="Times New Roman"/>
                <w:spacing w:val="4"/>
                <w:sz w:val="16"/>
                <w:szCs w:val="20"/>
              </w:rPr>
              <w:t>v spisu</w:t>
            </w:r>
          </w:p>
        </w:tc>
      </w:tr>
    </w:tbl>
    <w:p w14:paraId="542D9E08" w14:textId="77777777" w:rsidR="008D4949" w:rsidRPr="007819A5" w:rsidRDefault="008D4949">
      <w:pPr>
        <w:sectPr w:rsidR="008D4949" w:rsidRPr="007819A5" w:rsidSect="00FF209D">
          <w:footerReference w:type="default" r:id="rId13"/>
          <w:headerReference w:type="first" r:id="rId14"/>
          <w:footerReference w:type="first" r:id="rId15"/>
          <w:pgSz w:w="11906" w:h="16838"/>
          <w:pgMar w:top="1440" w:right="1440" w:bottom="1440" w:left="1440" w:header="708" w:footer="708" w:gutter="0"/>
          <w:cols w:space="708"/>
          <w:titlePg/>
          <w:docGrid w:linePitch="360"/>
        </w:sectPr>
      </w:pPr>
    </w:p>
    <w:p w14:paraId="3211957D" w14:textId="7CF737EE" w:rsidR="00E1642D" w:rsidRPr="007819A5" w:rsidRDefault="00E27F76" w:rsidP="004D665A">
      <w:pPr>
        <w:pStyle w:val="OPDHeading1-SI"/>
      </w:pPr>
      <w:r w:rsidRPr="007819A5">
        <w:lastRenderedPageBreak/>
        <w:t>Prejem vloge Upnic</w:t>
      </w:r>
    </w:p>
    <w:p w14:paraId="607D343A" w14:textId="57208849" w:rsidR="00E27F76" w:rsidRPr="007819A5" w:rsidRDefault="00E27F76" w:rsidP="00E27F76">
      <w:pPr>
        <w:pStyle w:val="OPDPleadingText-L1SI"/>
      </w:pPr>
      <w:r w:rsidRPr="007819A5">
        <w:t xml:space="preserve">Dolžnik je dne 6. 3. 2026 prejel vlogo Upnic </w:t>
      </w:r>
      <w:r w:rsidR="00B41718" w:rsidRPr="007819A5">
        <w:t>z 9. 2. 2026</w:t>
      </w:r>
      <w:r w:rsidR="00903337" w:rsidRPr="007819A5">
        <w:t xml:space="preserve"> ("</w:t>
      </w:r>
      <w:r w:rsidR="00903337" w:rsidRPr="007819A5">
        <w:rPr>
          <w:b/>
          <w:bCs/>
          <w:i/>
          <w:iCs/>
        </w:rPr>
        <w:t>Vloga upnic</w:t>
      </w:r>
      <w:r w:rsidR="00903337" w:rsidRPr="007819A5">
        <w:t>")</w:t>
      </w:r>
      <w:r w:rsidR="00B41718" w:rsidRPr="007819A5">
        <w:t>, in s tem v 8-dnevnem roku nanjo pravočasno odgovarja.</w:t>
      </w:r>
    </w:p>
    <w:p w14:paraId="75148639" w14:textId="3D716B94" w:rsidR="00CB4132" w:rsidRPr="007819A5" w:rsidRDefault="00903337" w:rsidP="00CE0945">
      <w:pPr>
        <w:pStyle w:val="OPDHeading1-SI"/>
      </w:pPr>
      <w:r w:rsidRPr="007819A5">
        <w:t>Uvodoma</w:t>
      </w:r>
    </w:p>
    <w:p w14:paraId="764498E3" w14:textId="6B458497" w:rsidR="00903337" w:rsidRPr="007819A5" w:rsidRDefault="00903337" w:rsidP="00903337">
      <w:pPr>
        <w:pStyle w:val="OPDPleadingText-L1SI"/>
      </w:pPr>
      <w:r w:rsidRPr="007819A5">
        <w:t>Dolžnik ugotavlja, da je Vloga Upnic vsebinsko popolnoma nesmiselna, polna nasprotij sama s sabo in s predloženimi listinami (protispisna)</w:t>
      </w:r>
      <w:r w:rsidR="00C43742" w:rsidRPr="007819A5">
        <w:t>,</w:t>
      </w:r>
      <w:r w:rsidR="00DE69C1" w:rsidRPr="007819A5">
        <w:t xml:space="preserve"> "prereka" dejansko neobstoječe navedbe iz Dolžnikovega ugovora oziroma mu pripisuje trditve, ki jih Dolžnik ni podal (</w:t>
      </w:r>
      <w:r w:rsidR="000607C5" w:rsidRPr="007819A5">
        <w:t xml:space="preserve">je </w:t>
      </w:r>
      <w:r w:rsidR="00DE69C1" w:rsidRPr="007819A5">
        <w:t>torej</w:t>
      </w:r>
      <w:r w:rsidR="000607C5" w:rsidRPr="007819A5">
        <w:t xml:space="preserve"> celo</w:t>
      </w:r>
      <w:r w:rsidR="00DE69C1" w:rsidRPr="007819A5">
        <w:t xml:space="preserve"> </w:t>
      </w:r>
      <w:r w:rsidR="007819A5" w:rsidRPr="007819A5">
        <w:rPr>
          <w:i/>
          <w:iCs/>
        </w:rPr>
        <w:t>mimospisna</w:t>
      </w:r>
      <w:r w:rsidR="00DE69C1" w:rsidRPr="007819A5">
        <w:t>)</w:t>
      </w:r>
      <w:r w:rsidRPr="007819A5">
        <w:t>. Trditvena podlaga</w:t>
      </w:r>
      <w:r w:rsidR="00DE69C1" w:rsidRPr="007819A5">
        <w:t xml:space="preserve"> v Vlogi upnic</w:t>
      </w:r>
      <w:r w:rsidRPr="007819A5">
        <w:t xml:space="preserve"> je </w:t>
      </w:r>
      <w:r w:rsidR="00EC4E5F" w:rsidRPr="007819A5">
        <w:t>pomanjkljiva</w:t>
      </w:r>
      <w:r w:rsidR="00DE69C1" w:rsidRPr="007819A5">
        <w:t>,</w:t>
      </w:r>
      <w:r w:rsidRPr="007819A5">
        <w:t xml:space="preserve"> oziroma Upnici poskušata trditveno podlago nadomeščati z listinami (dokazi), kar je procesno nedopustno. Prav tako je vsaj del vloge</w:t>
      </w:r>
      <w:r w:rsidR="000607C5" w:rsidRPr="007819A5">
        <w:rPr>
          <w:rStyle w:val="FootnoteReference"/>
        </w:rPr>
        <w:footnoteReference w:id="2"/>
      </w:r>
      <w:r w:rsidRPr="007819A5">
        <w:t xml:space="preserve"> </w:t>
      </w:r>
      <w:r w:rsidR="0026237B" w:rsidRPr="007819A5">
        <w:t xml:space="preserve">očitno </w:t>
      </w:r>
      <w:r w:rsidR="00EC4E5F" w:rsidRPr="007819A5">
        <w:t>generiran</w:t>
      </w:r>
      <w:r w:rsidR="0026237B" w:rsidRPr="007819A5">
        <w:t xml:space="preserve"> s pomočjo umetne inteligence ter se sklicuje na dokazano neobstoječo sodno prakso. V posledici </w:t>
      </w:r>
      <w:r w:rsidR="00DE69C1" w:rsidRPr="007819A5">
        <w:t>tega</w:t>
      </w:r>
      <w:r w:rsidR="0026237B" w:rsidRPr="007819A5">
        <w:t xml:space="preserve"> Dolžnik niti ne more vedeti, na kaj naj sploh odgovarja.</w:t>
      </w:r>
    </w:p>
    <w:p w14:paraId="6E49B3CF" w14:textId="2DFCDA57" w:rsidR="0026237B" w:rsidRPr="007819A5" w:rsidRDefault="00DC494F" w:rsidP="00903337">
      <w:pPr>
        <w:pStyle w:val="OPDPleadingText-L1SI"/>
      </w:pPr>
      <w:r w:rsidRPr="007819A5">
        <w:t>Vloga Upnic kot taka predstavlja eklatanten primer zlorabe procesnih pravic. Vloga je bila vložena izključno iz razloga</w:t>
      </w:r>
      <w:r w:rsidR="00B27FA5" w:rsidRPr="007819A5">
        <w:t xml:space="preserve"> zavlačevanja postopka in</w:t>
      </w:r>
      <w:r w:rsidRPr="007819A5">
        <w:t xml:space="preserve"> da Dolžniku </w:t>
      </w:r>
      <w:r w:rsidR="00B27FA5" w:rsidRPr="007819A5">
        <w:t>povzroči</w:t>
      </w:r>
      <w:r w:rsidRPr="007819A5">
        <w:t xml:space="preserve"> nepotrebne stroške</w:t>
      </w:r>
      <w:r w:rsidR="00B27FA5" w:rsidRPr="007819A5">
        <w:t>.</w:t>
      </w:r>
    </w:p>
    <w:p w14:paraId="1F40FE24" w14:textId="403146FC" w:rsidR="005D7A74" w:rsidRPr="007819A5" w:rsidRDefault="00920C0C" w:rsidP="00903337">
      <w:pPr>
        <w:pStyle w:val="OPDPleadingText-L1SI"/>
      </w:pPr>
      <w:r w:rsidRPr="007819A5">
        <w:t>Glede na nejasnost, konfuznost in protispisnost Vloge upnic Dolžnik</w:t>
      </w:r>
      <w:r w:rsidR="00CE7315" w:rsidRPr="007819A5">
        <w:t xml:space="preserve"> ne more ugotoviti, kaj sta Upnici želeli povedati, in se do </w:t>
      </w:r>
      <w:r w:rsidRPr="007819A5">
        <w:t>vloge</w:t>
      </w:r>
      <w:r w:rsidR="00CE7315" w:rsidRPr="007819A5">
        <w:t xml:space="preserve"> Upnic oziroma do v njej vsebovanih trditev niti ne more </w:t>
      </w:r>
      <w:r w:rsidRPr="007819A5">
        <w:t>opredeliti</w:t>
      </w:r>
      <w:r w:rsidR="00CE7315" w:rsidRPr="007819A5">
        <w:t xml:space="preserve"> celostno, pač pa </w:t>
      </w:r>
      <w:r w:rsidR="007819A5" w:rsidRPr="007819A5">
        <w:t>izključno</w:t>
      </w:r>
      <w:r w:rsidRPr="007819A5">
        <w:t xml:space="preserve"> parcialno, po posameznih odstavkih. </w:t>
      </w:r>
      <w:r w:rsidR="003D0D18" w:rsidRPr="007819A5">
        <w:t>Upnici imata v postopku sicer pooblaščenca, pri čemer je odločitev, da predmetno vlogo vložita sami neposredno njuna in jima</w:t>
      </w:r>
      <w:r w:rsidR="00EB6013" w:rsidRPr="007819A5">
        <w:t xml:space="preserve"> ta odločitev ne more iti v korist.</w:t>
      </w:r>
      <w:r w:rsidR="00D80290" w:rsidRPr="007819A5">
        <w:rPr>
          <w:rStyle w:val="FootnoteReference"/>
        </w:rPr>
        <w:footnoteReference w:id="3"/>
      </w:r>
    </w:p>
    <w:p w14:paraId="3DAD69B9" w14:textId="7852937E" w:rsidR="00DC494F" w:rsidRPr="007819A5" w:rsidRDefault="00EB6013" w:rsidP="00903337">
      <w:pPr>
        <w:pStyle w:val="OPDPleadingText-L1SI"/>
      </w:pPr>
      <w:r w:rsidRPr="007819A5">
        <w:t xml:space="preserve">Dolžnik bo zato v zvezi s posameznimi poglavji Vlog upnic podal </w:t>
      </w:r>
      <w:r w:rsidR="001B7F5E" w:rsidRPr="007819A5">
        <w:t xml:space="preserve">splošne odgovore, nakar se bo po potrebi opredelil še do </w:t>
      </w:r>
      <w:r w:rsidR="00EC4E5F" w:rsidRPr="007819A5">
        <w:t>posameznih</w:t>
      </w:r>
      <w:r w:rsidR="001B7F5E" w:rsidRPr="007819A5">
        <w:t xml:space="preserve"> odstavkov.</w:t>
      </w:r>
      <w:r w:rsidR="003D0D18" w:rsidRPr="007819A5">
        <w:t xml:space="preserve"> </w:t>
      </w:r>
      <w:r w:rsidR="00F6481E" w:rsidRPr="007819A5">
        <w:t>Na posamezne odstavke Vloge upnic se bo Dolžnik  skliceval z navedbo številke poglavja in zaporednega odstavka znotraj poglavja (npr. odstavek, ki se začne na vrhu strani 3 Vloge upnic, bo označen kot "</w:t>
      </w:r>
      <w:r w:rsidR="00950FE9" w:rsidRPr="007819A5">
        <w:rPr>
          <w:b/>
          <w:bCs/>
        </w:rPr>
        <w:t>1/7</w:t>
      </w:r>
      <w:r w:rsidR="00950FE9" w:rsidRPr="007819A5">
        <w:t>").</w:t>
      </w:r>
      <w:r w:rsidR="00C027F2" w:rsidRPr="007819A5">
        <w:t xml:space="preserve"> Prav tako bo Dolžnik tudi v tej vlogi uporabljal z veliko začetnico zapisane izraze, kot so definirani v ugovoru zoper sklep o izvršbi s 14. 1. 2026 ("</w:t>
      </w:r>
      <w:r w:rsidR="00C027F2" w:rsidRPr="007819A5">
        <w:rPr>
          <w:b/>
          <w:bCs/>
          <w:i/>
          <w:iCs/>
        </w:rPr>
        <w:t>Ugovor</w:t>
      </w:r>
      <w:r w:rsidR="00C027F2" w:rsidRPr="007819A5">
        <w:t>")</w:t>
      </w:r>
      <w:r w:rsidR="009246B4" w:rsidRPr="007819A5">
        <w:t xml:space="preserve"> (predvsem izraz "</w:t>
      </w:r>
      <w:r w:rsidR="009246B4" w:rsidRPr="007819A5">
        <w:rPr>
          <w:b/>
          <w:bCs/>
          <w:i/>
          <w:iCs/>
        </w:rPr>
        <w:t>Izvršilna naslova</w:t>
      </w:r>
      <w:r w:rsidR="009246B4" w:rsidRPr="007819A5">
        <w:t>" za listini, na podlagi katerih se vodi predmetni izvršilni postopek)</w:t>
      </w:r>
      <w:r w:rsidR="00C027F2" w:rsidRPr="007819A5">
        <w:t>.</w:t>
      </w:r>
    </w:p>
    <w:p w14:paraId="07E2A4D5" w14:textId="462F4F29" w:rsidR="0002624B" w:rsidRPr="007819A5" w:rsidRDefault="004C5623" w:rsidP="0002624B">
      <w:pPr>
        <w:pStyle w:val="OPDHeading1-SI"/>
      </w:pPr>
      <w:r w:rsidRPr="007819A5">
        <w:lastRenderedPageBreak/>
        <w:t>Odgovor na Vlogo upnic</w:t>
      </w:r>
    </w:p>
    <w:p w14:paraId="3DF3172F" w14:textId="78B224D1" w:rsidR="004C5623" w:rsidRPr="007819A5" w:rsidRDefault="004C5623" w:rsidP="004C5623">
      <w:pPr>
        <w:pStyle w:val="OPDHeading3-SI"/>
      </w:pPr>
      <w:r w:rsidRPr="007819A5">
        <w:t>K navedbam v poglavju 1</w:t>
      </w:r>
    </w:p>
    <w:p w14:paraId="1E1D6C98" w14:textId="18CC9EBE" w:rsidR="00E701E1" w:rsidRPr="007819A5" w:rsidRDefault="00E701E1" w:rsidP="00CF1E79">
      <w:pPr>
        <w:pStyle w:val="OPDPleadingText-L1SI"/>
        <w:keepNext/>
      </w:pPr>
      <w:bookmarkStart w:id="0" w:name="_Ref224217987"/>
      <w:r w:rsidRPr="007819A5">
        <w:t xml:space="preserve">Dolžnik nasprotuje </w:t>
      </w:r>
      <w:r w:rsidR="00DB3A32" w:rsidRPr="007819A5">
        <w:t xml:space="preserve">relevantnosti, merodajnosti in kakršnikoli dokazni vrednosti </w:t>
      </w:r>
      <w:r w:rsidR="00940481" w:rsidRPr="007819A5">
        <w:t>priloženih mnenj Silvane Jagodic</w:t>
      </w:r>
      <w:r w:rsidR="0002601A" w:rsidRPr="007819A5">
        <w:t>, iz naslednjih razlogov:</w:t>
      </w:r>
      <w:bookmarkEnd w:id="0"/>
    </w:p>
    <w:p w14:paraId="4D7BA496" w14:textId="7007158E" w:rsidR="0002601A" w:rsidRPr="007819A5" w:rsidRDefault="0002601A" w:rsidP="0002601A">
      <w:pPr>
        <w:pStyle w:val="OPDPleadingText-L2SI"/>
      </w:pPr>
      <w:r w:rsidRPr="007819A5">
        <w:t xml:space="preserve">Oprava izračunov stanja terjatev predstavlja </w:t>
      </w:r>
      <w:r w:rsidR="00322C63" w:rsidRPr="007819A5">
        <w:t>uporabo (i) osnovnih matematičnih operacij ob upoštevanju pravil civilnega prava o vrstnem redu poravnavanja terjatev</w:t>
      </w:r>
      <w:r w:rsidR="001626E4" w:rsidRPr="007819A5">
        <w:t xml:space="preserve"> (tj. </w:t>
      </w:r>
      <w:r w:rsidR="004461C1" w:rsidRPr="007819A5">
        <w:rPr>
          <w:b/>
          <w:bCs/>
        </w:rPr>
        <w:t>pravna podlaga</w:t>
      </w:r>
      <w:r w:rsidR="001626E4" w:rsidRPr="007819A5">
        <w:t>)</w:t>
      </w:r>
      <w:r w:rsidR="006A3024" w:rsidRPr="007819A5">
        <w:t xml:space="preserve">, </w:t>
      </w:r>
      <w:r w:rsidR="00322C63" w:rsidRPr="007819A5">
        <w:t>(ii) </w:t>
      </w:r>
      <w:r w:rsidR="006A3024" w:rsidRPr="007819A5">
        <w:t>kakor te izhajajo iz izvršljivih sodnih odločb</w:t>
      </w:r>
      <w:r w:rsidR="001626E4" w:rsidRPr="007819A5">
        <w:t xml:space="preserve"> in</w:t>
      </w:r>
      <w:r w:rsidR="004461C1" w:rsidRPr="007819A5">
        <w:t xml:space="preserve"> izkazanih poplačil (tj. </w:t>
      </w:r>
      <w:r w:rsidR="004461C1" w:rsidRPr="007819A5">
        <w:rPr>
          <w:b/>
          <w:bCs/>
        </w:rPr>
        <w:t>dejansko stanje</w:t>
      </w:r>
      <w:r w:rsidR="004461C1" w:rsidRPr="007819A5">
        <w:t>)</w:t>
      </w:r>
      <w:r w:rsidR="006A3024" w:rsidRPr="007819A5">
        <w:t xml:space="preserve">. </w:t>
      </w:r>
      <w:r w:rsidR="00EC4E5F" w:rsidRPr="007819A5">
        <w:t>Sodišče</w:t>
      </w:r>
      <w:r w:rsidR="0014550A" w:rsidRPr="007819A5">
        <w:t xml:space="preserve"> pravo pozna po uradni dolžnosti in za njegovo uporabo ne potrebuje </w:t>
      </w:r>
      <w:r w:rsidR="00CF6736" w:rsidRPr="007819A5">
        <w:t>zunanje pomoči (vsebina in uporaba domačega prava ni stvar dokazovanja z izvedencem)</w:t>
      </w:r>
      <w:r w:rsidR="007277EF" w:rsidRPr="007819A5">
        <w:t xml:space="preserve">, ugotovitev obstoja terjatev in poplačil pa je stvar ustrezne trditvene podlage in dokaznih predlogov – </w:t>
      </w:r>
      <w:r w:rsidR="00CF1E79" w:rsidRPr="007819A5">
        <w:t xml:space="preserve">izvršilnih naslovov </w:t>
      </w:r>
      <w:r w:rsidR="007E60ED" w:rsidRPr="007819A5">
        <w:t xml:space="preserve">in </w:t>
      </w:r>
      <w:r w:rsidR="007277EF" w:rsidRPr="007819A5">
        <w:t>potrdil o plačilih. Nič od navedenega ni potrebno dokazovati z izvedencem (oziroma "strokovnim mnenjem")</w:t>
      </w:r>
      <w:r w:rsidR="00633825" w:rsidRPr="007819A5">
        <w:t>, niti tak dokazni predlog ni primeren.</w:t>
      </w:r>
    </w:p>
    <w:p w14:paraId="62CB8459" w14:textId="376EBB6F" w:rsidR="00633825" w:rsidRPr="007819A5" w:rsidRDefault="00633825" w:rsidP="0002601A">
      <w:pPr>
        <w:pStyle w:val="OPDPleadingText-L2SI"/>
      </w:pPr>
      <w:r w:rsidRPr="007819A5">
        <w:t>V teoriji</w:t>
      </w:r>
      <w:r w:rsidR="00685AF7" w:rsidRPr="007819A5">
        <w:rPr>
          <w:rStyle w:val="FootnoteReference"/>
        </w:rPr>
        <w:footnoteReference w:id="4"/>
      </w:r>
      <w:r w:rsidRPr="007819A5">
        <w:t xml:space="preserve"> in sodni praksi</w:t>
      </w:r>
      <w:r w:rsidR="00097A56" w:rsidRPr="007819A5">
        <w:rPr>
          <w:rStyle w:val="FootnoteReference"/>
        </w:rPr>
        <w:footnoteReference w:id="5"/>
      </w:r>
      <w:r w:rsidRPr="007819A5">
        <w:t xml:space="preserve"> ni </w:t>
      </w:r>
      <w:r w:rsidR="00ED7E33" w:rsidRPr="007819A5">
        <w:t>sporno, da mora stranka trditveno podlago, na katero se sklicuje v svojih vlogah,</w:t>
      </w:r>
      <w:r w:rsidR="00CC3730" w:rsidRPr="007819A5">
        <w:t xml:space="preserve"> navesti neposredno v </w:t>
      </w:r>
      <w:r w:rsidR="007E60ED" w:rsidRPr="007819A5">
        <w:t>vlogi</w:t>
      </w:r>
      <w:r w:rsidR="00CC3730" w:rsidRPr="007819A5">
        <w:t xml:space="preserve"> in se </w:t>
      </w:r>
      <w:r w:rsidR="007E60ED" w:rsidRPr="007819A5">
        <w:t xml:space="preserve">ne more, </w:t>
      </w:r>
      <w:r w:rsidR="00CC3730" w:rsidRPr="007819A5">
        <w:t>"</w:t>
      </w:r>
      <w:r w:rsidR="00CC3730" w:rsidRPr="007819A5">
        <w:rPr>
          <w:i/>
          <w:iCs/>
        </w:rPr>
        <w:t>v izogib ponavljanju</w:t>
      </w:r>
      <w:r w:rsidR="00CC3730" w:rsidRPr="007819A5">
        <w:t>"</w:t>
      </w:r>
      <w:r w:rsidR="007E60ED" w:rsidRPr="007819A5">
        <w:t>,</w:t>
      </w:r>
      <w:r w:rsidR="00CC3730" w:rsidRPr="007819A5">
        <w:t xml:space="preserve"> sklicevati na </w:t>
      </w:r>
      <w:r w:rsidR="00C540F1" w:rsidRPr="007819A5">
        <w:t>besedilo drugih dokumentov. Kaj so navedbe strank, mora biti iz vloge jasno razvidno</w:t>
      </w:r>
      <w:r w:rsidR="00DB3096" w:rsidRPr="007819A5">
        <w:t>. Priloga je lahko listinski dokaz, ki služi ugotovitvi resničnosti navedb stran</w:t>
      </w:r>
      <w:r w:rsidR="007E60ED" w:rsidRPr="007819A5">
        <w:t>k, ki so podane neposredno v vlogi</w:t>
      </w:r>
      <w:r w:rsidR="00DB3096" w:rsidRPr="007819A5">
        <w:t xml:space="preserve">, </w:t>
      </w:r>
      <w:r w:rsidR="000F3D7B" w:rsidRPr="007819A5">
        <w:t>ni pa dopustno, da stranka obremenjuje sodišče in nasprotno stranko ter ju spravlja v negotovost glede vprašanja, kaj je trditvena podlag</w:t>
      </w:r>
      <w:r w:rsidR="00685AF7" w:rsidRPr="007819A5">
        <w:t>a.</w:t>
      </w:r>
    </w:p>
    <w:p w14:paraId="6D22C107" w14:textId="7C9030EB" w:rsidR="00D068E7" w:rsidRPr="007819A5" w:rsidRDefault="00D068E7" w:rsidP="0002601A">
      <w:pPr>
        <w:pStyle w:val="OPDPleadingText-L2SI"/>
      </w:pPr>
      <w:r w:rsidRPr="007819A5">
        <w:t xml:space="preserve">V konkretni situaciji je sklicevanje na prilogo Vloge upnic še toliko bolj nedopustno, saj </w:t>
      </w:r>
      <w:r w:rsidR="00231FC0" w:rsidRPr="007819A5">
        <w:t xml:space="preserve">gre za več dokumentov v skupnem obsegu 40 strani, pri </w:t>
      </w:r>
      <w:r w:rsidR="00231FC0" w:rsidRPr="007819A5">
        <w:lastRenderedPageBreak/>
        <w:t xml:space="preserve">čemer </w:t>
      </w:r>
      <w:r w:rsidR="00775297" w:rsidRPr="007819A5">
        <w:t>Upnici očitno želita sodišču in Dolžniku celo prepustiti, da ugotavljata, kaj iz prvotnega strokovnega mnenja ne drži več in je "popravljeno" v dopolnitvi strokovnega mnenja.</w:t>
      </w:r>
    </w:p>
    <w:p w14:paraId="7538B1C9" w14:textId="70223E42" w:rsidR="000E4303" w:rsidRPr="007819A5" w:rsidRDefault="000E4303" w:rsidP="0002601A">
      <w:pPr>
        <w:pStyle w:val="OPDPleadingText-L2SI"/>
      </w:pPr>
      <w:r w:rsidRPr="007819A5">
        <w:t xml:space="preserve">Tudi sicer pa izvenpravdno mnenje nima procesnopravne narave izvedenskega mnenja oziroma dokaza. Če bi Upnici želeli </w:t>
      </w:r>
      <w:r w:rsidR="00B06778" w:rsidRPr="007819A5">
        <w:t>svoje trditve (ki bi jih itak morali jasno podati v svoji vlogi) dokazovati z mnenjem strokovnjaka, bi morali podati ustrezen dokazni predlog s postavitvijo sodnega izvedenca.</w:t>
      </w:r>
    </w:p>
    <w:p w14:paraId="51B17219" w14:textId="2E753DE4" w:rsidR="003E57BF" w:rsidRPr="007819A5" w:rsidRDefault="00153BCA" w:rsidP="0002601A">
      <w:pPr>
        <w:pStyle w:val="OPDPleadingText-L2SI"/>
      </w:pPr>
      <w:r w:rsidRPr="007819A5">
        <w:t>Prav tako je mnenje že na prvi pogled vsebinsko napačno. Izračuni namreč ne izhajajo (izključno) iz</w:t>
      </w:r>
      <w:r w:rsidR="00B01603" w:rsidRPr="007819A5">
        <w:t xml:space="preserve"> izvršilnih naslovov, pač pa upošteva</w:t>
      </w:r>
      <w:r w:rsidR="006D214B" w:rsidRPr="007819A5">
        <w:t>jo</w:t>
      </w:r>
      <w:r w:rsidR="00B01603" w:rsidRPr="007819A5">
        <w:t xml:space="preserve"> tudi terjatve, ki niso predmet </w:t>
      </w:r>
      <w:r w:rsidR="006D214B" w:rsidRPr="007819A5">
        <w:t>i</w:t>
      </w:r>
      <w:r w:rsidR="00B01603" w:rsidRPr="007819A5">
        <w:t xml:space="preserve">zvršilnih naslovov </w:t>
      </w:r>
      <w:r w:rsidR="00F90BCA" w:rsidRPr="007819A5">
        <w:t>–</w:t>
      </w:r>
      <w:r w:rsidR="00B01603" w:rsidRPr="007819A5">
        <w:t xml:space="preserve"> </w:t>
      </w:r>
      <w:r w:rsidR="00F90BCA" w:rsidRPr="007819A5">
        <w:t>npr. "dodatni sodni stroški (stroški odvetnika, stroški izterjave, stroški prevodov in stroški izdelave mnenja)"</w:t>
      </w:r>
      <w:r w:rsidR="00EF50C2" w:rsidRPr="007819A5">
        <w:rPr>
          <w:rStyle w:val="FootnoteReference"/>
        </w:rPr>
        <w:footnoteReference w:id="6"/>
      </w:r>
      <w:r w:rsidR="0067222D" w:rsidRPr="007819A5">
        <w:t>. Že zgolj zaradi te napake so posledično napačni vsi nadaljnji izračuni (stroškov, obresti in obrestovanja, vrstni red poplačil...).</w:t>
      </w:r>
      <w:r w:rsidR="000824DA" w:rsidRPr="007819A5">
        <w:t xml:space="preserve"> </w:t>
      </w:r>
      <w:r w:rsidR="00AC0F6E" w:rsidRPr="007819A5">
        <w:t xml:space="preserve">V "dopolnitvi" </w:t>
      </w:r>
      <w:r w:rsidR="00C24A0B" w:rsidRPr="007819A5">
        <w:t>poskuša mnenje popraviti</w:t>
      </w:r>
      <w:r w:rsidR="00187105" w:rsidRPr="007819A5">
        <w:t xml:space="preserve">, pri čemer pa iz zgolj parcialno prikazanih izračunov (tj. na 4 straneh) ni mogoče ugotoviti, kako </w:t>
      </w:r>
      <w:r w:rsidR="00CA0C04" w:rsidRPr="007819A5">
        <w:t>so s tem popravljeni izračuni (na 34 straneh) osnovnega mnenja.</w:t>
      </w:r>
      <w:r w:rsidR="00776B4E" w:rsidRPr="007819A5">
        <w:t xml:space="preserve"> </w:t>
      </w:r>
      <w:r w:rsidR="00883D77" w:rsidRPr="007819A5">
        <w:t xml:space="preserve">Že v osnovnem mnenju (s 6. 10. 2022), prav tako pa tudi ne v dopolnitvi mnenja (s 23. 1. 2023) niso niti navedena in upoštevana </w:t>
      </w:r>
      <w:r w:rsidR="00076213" w:rsidRPr="007819A5">
        <w:t xml:space="preserve">plačila Dolžnika v obdobju od 17. 10. 2022 dalje – kar je seveda neposredno </w:t>
      </w:r>
      <w:r w:rsidR="00022DBD" w:rsidRPr="007819A5">
        <w:t>relevantno</w:t>
      </w:r>
      <w:r w:rsidR="00076213" w:rsidRPr="007819A5">
        <w:t xml:space="preserve"> za ugotovitev, </w:t>
      </w:r>
      <w:r w:rsidR="004C3D21" w:rsidRPr="007819A5">
        <w:t xml:space="preserve">v kolikšnem delu so bile poplačane terjatve Upnic ter da so bile poplačane tudi terjatve, ki izvirajo iz Izvršilnih naslovov (tj. </w:t>
      </w:r>
      <w:r w:rsidR="003E57BF" w:rsidRPr="007819A5">
        <w:t>iz sklepov z dne 21. 11. 2022 in 25. 11. 2022, na podlagi katerih se vodi prav predmetni izvršilni postopek).</w:t>
      </w:r>
    </w:p>
    <w:p w14:paraId="545A0DD8" w14:textId="6071E4F0" w:rsidR="00153BCA" w:rsidRPr="007819A5" w:rsidRDefault="00CA0C04" w:rsidP="0002601A">
      <w:pPr>
        <w:pStyle w:val="OPDPleadingText-L2SI"/>
      </w:pPr>
      <w:r w:rsidRPr="007819A5">
        <w:t>Drugače povedano: mnenje ge. Jagodic izhaja iz napačnih predpostavk</w:t>
      </w:r>
      <w:r w:rsidR="008126E9" w:rsidRPr="007819A5">
        <w:t xml:space="preserve"> (enostransko sugeriranih s strani Upnic),</w:t>
      </w:r>
      <w:r w:rsidR="003E57BF" w:rsidRPr="007819A5">
        <w:t xml:space="preserve"> nepopolnih podatkov,</w:t>
      </w:r>
      <w:r w:rsidR="008C0F37" w:rsidRPr="007819A5">
        <w:t xml:space="preserve"> ne pojasni pravil, ki so bila upoštevana pri izračunih (glede vrstnega reda poračunavanja terjatev), in ga posledično sploh ni mogoče preizkusiti</w:t>
      </w:r>
      <w:r w:rsidR="00D8741F" w:rsidRPr="007819A5">
        <w:t xml:space="preserve"> – še posebej ne v povezavi s prav tako konfuzno dopolnitvijo.</w:t>
      </w:r>
      <w:r w:rsidR="003E57BF" w:rsidRPr="007819A5">
        <w:t xml:space="preserve"> Glede na to, da </w:t>
      </w:r>
      <w:r w:rsidR="005E01D8" w:rsidRPr="007819A5">
        <w:t xml:space="preserve">je bilo mnenje pripravljeno </w:t>
      </w:r>
      <w:r w:rsidR="00CA7151" w:rsidRPr="007819A5">
        <w:t>6. 10. 2022</w:t>
      </w:r>
      <w:r w:rsidR="00A56D39" w:rsidRPr="007819A5">
        <w:t>, je tudi objektivno jasno, da naknadnih plačil (od 17. 10. 2022) ni upoštevanih (</w:t>
      </w:r>
      <w:r w:rsidR="00CA7151" w:rsidRPr="007819A5">
        <w:t>glede</w:t>
      </w:r>
      <w:r w:rsidR="00A56D39" w:rsidRPr="007819A5">
        <w:t xml:space="preserve"> teh</w:t>
      </w:r>
      <w:r w:rsidR="00CA7151" w:rsidRPr="007819A5">
        <w:t xml:space="preserve"> naknadnih plačil Dolžnika</w:t>
      </w:r>
      <w:r w:rsidR="00A56D39" w:rsidRPr="007819A5">
        <w:t xml:space="preserve"> tudi ni govora v dopolnitvi mnenja).</w:t>
      </w:r>
    </w:p>
    <w:p w14:paraId="4D2C3039" w14:textId="2BB59D00" w:rsidR="00183CD2" w:rsidRPr="007819A5" w:rsidRDefault="00183CD2" w:rsidP="00252E61">
      <w:pPr>
        <w:pStyle w:val="OPDPleadingText-L1SI"/>
      </w:pPr>
      <w:r w:rsidRPr="007819A5">
        <w:t xml:space="preserve">Dolžnik torej pisanje </w:t>
      </w:r>
      <w:r w:rsidR="00C6772F">
        <w:t>ge.</w:t>
      </w:r>
      <w:r w:rsidRPr="007819A5">
        <w:t xml:space="preserve"> Jagodic zavrača, saj je vsebinsko nepravilno in nezakonito, pripravljeno po navodilih in prilagojeno postopkovnim potrebam Upnic. Dolžnik v celoti vztraja na svojem obračunu dolga, podrobneje pojasnjenem v ugovoru. Skladno z ustaljeno sodno prakso pri tem mnenju ne gre za dokaz s pravno naravo in težo izvedenskega mnenja, pač pa bi šlo lahko kvečjemu za trditveno podlago, in še to le v obsegu, v katerem bi Upnici to mnenje prevzeli v svojo vlogo (česar pa nista storili).</w:t>
      </w:r>
      <w:r w:rsidR="00856D91" w:rsidRPr="007819A5">
        <w:t xml:space="preserve"> </w:t>
      </w:r>
      <w:r w:rsidRPr="007819A5">
        <w:t>Tudi sicer pa je sklicevanje na mnenje, podano 23.</w:t>
      </w:r>
      <w:r w:rsidR="00856D91" w:rsidRPr="007819A5">
        <w:t> </w:t>
      </w:r>
      <w:r w:rsidRPr="007819A5">
        <w:t>1.</w:t>
      </w:r>
      <w:r w:rsidR="00856D91" w:rsidRPr="007819A5">
        <w:t> </w:t>
      </w:r>
      <w:r w:rsidRPr="007819A5">
        <w:t>2023, in iz katerega izhaja</w:t>
      </w:r>
      <w:r w:rsidR="00856D91" w:rsidRPr="007819A5">
        <w:t xml:space="preserve"> </w:t>
      </w:r>
      <w:r w:rsidRPr="007819A5">
        <w:t>domnevno stanje na dan 4.</w:t>
      </w:r>
      <w:r w:rsidR="00856D91" w:rsidRPr="007819A5">
        <w:t> </w:t>
      </w:r>
      <w:r w:rsidRPr="007819A5">
        <w:t>10.</w:t>
      </w:r>
      <w:r w:rsidR="00856D91" w:rsidRPr="007819A5">
        <w:t> </w:t>
      </w:r>
      <w:r w:rsidRPr="007819A5">
        <w:t>2022, nesklepčno oziroma neupoštevno, saj ne gre za</w:t>
      </w:r>
      <w:r w:rsidR="00856D91" w:rsidRPr="007819A5">
        <w:t xml:space="preserve"> </w:t>
      </w:r>
      <w:r w:rsidRPr="007819A5">
        <w:t>časovno obdobje, merodajno za odločitev sodišča v tej zadevi. Sicer pa tudi iz tega mnenja izhaja, da je bila terjatev Jožice Blaž Jamnik že na</w:t>
      </w:r>
      <w:r w:rsidR="00856D91" w:rsidRPr="007819A5">
        <w:t xml:space="preserve"> </w:t>
      </w:r>
      <w:r w:rsidRPr="007819A5">
        <w:t>dan 4.</w:t>
      </w:r>
      <w:r w:rsidR="00856D91" w:rsidRPr="007819A5">
        <w:t> </w:t>
      </w:r>
      <w:r w:rsidRPr="007819A5">
        <w:t>10.</w:t>
      </w:r>
      <w:r w:rsidR="00856D91" w:rsidRPr="007819A5">
        <w:t> </w:t>
      </w:r>
      <w:r w:rsidRPr="007819A5">
        <w:t>2022 preplačana.</w:t>
      </w:r>
    </w:p>
    <w:p w14:paraId="6ABB59A4" w14:textId="352C2DBD" w:rsidR="008438A9" w:rsidRPr="007819A5" w:rsidRDefault="00A33403" w:rsidP="00903337">
      <w:pPr>
        <w:pStyle w:val="OPDPleadingText-L1SI"/>
      </w:pPr>
      <w:r w:rsidRPr="007819A5">
        <w:lastRenderedPageBreak/>
        <w:t>K</w:t>
      </w:r>
      <w:r w:rsidR="00773A2C" w:rsidRPr="007819A5">
        <w:t xml:space="preserve"> odstavkoma</w:t>
      </w:r>
      <w:r w:rsidRPr="007819A5">
        <w:t xml:space="preserve"> 1/1</w:t>
      </w:r>
      <w:r w:rsidR="003D136D" w:rsidRPr="007819A5">
        <w:t xml:space="preserve"> in 1/2</w:t>
      </w:r>
      <w:r w:rsidRPr="007819A5">
        <w:t>:</w:t>
      </w:r>
    </w:p>
    <w:p w14:paraId="671BCA36" w14:textId="77777777" w:rsidR="008438A9" w:rsidRPr="007819A5" w:rsidRDefault="008438A9" w:rsidP="008438A9">
      <w:pPr>
        <w:pStyle w:val="OPDPleadingText-L2SI"/>
      </w:pPr>
      <w:r w:rsidRPr="007819A5">
        <w:t xml:space="preserve">Dolžnik je v svojem ugovoru obsežno in predvsem izčrpno navedel posamezne obveznosti do Upnic in njihovo podlago ter obseg, v katerem je bila dovoljena izvršba v vsakem posameznem izvršilnem postopku. Dolžnik je za </w:t>
      </w:r>
      <w:r w:rsidRPr="007819A5">
        <w:rPr>
          <w:u w:val="single"/>
        </w:rPr>
        <w:t>vsakega</w:t>
      </w:r>
      <w:r w:rsidRPr="007819A5">
        <w:t xml:space="preserve"> od izvršilnih postopkov navedel tudi priznane izvršilne stroške, in obsežno in kronološko opisal postopek vračunavanja Dolžnikovih plačil – vse po posameznih kategorijah obveznosti in po posameznih izvršilnih postopkih (odstavki 12-33 ugovora). </w:t>
      </w:r>
    </w:p>
    <w:p w14:paraId="0014CFD1" w14:textId="7E92E5B0" w:rsidR="008438A9" w:rsidRPr="007819A5" w:rsidRDefault="0087616E" w:rsidP="001A0C25">
      <w:pPr>
        <w:pStyle w:val="OPDPleadingText-L2SI"/>
      </w:pPr>
      <w:r w:rsidRPr="007819A5">
        <w:t>Navedbe oziroma (smiselno) prerekanja Upnic so pavšaln</w:t>
      </w:r>
      <w:r w:rsidR="003D136D" w:rsidRPr="007819A5">
        <w:t>e</w:t>
      </w:r>
      <w:r w:rsidRPr="007819A5">
        <w:t xml:space="preserve">. </w:t>
      </w:r>
      <w:r w:rsidR="007437C2" w:rsidRPr="007819A5">
        <w:t xml:space="preserve">Upnici ne pojasnita, katera "domnevna skupna plačila" naj bi bila </w:t>
      </w:r>
      <w:r w:rsidR="00022DBD" w:rsidRPr="007819A5">
        <w:t>zavajajoča</w:t>
      </w:r>
      <w:r w:rsidR="007437C2" w:rsidRPr="007819A5">
        <w:t xml:space="preserve"> in katerim "pobotom" nasprotujeta, niti ne podata ustrezajočih nasprotnih trditev.</w:t>
      </w:r>
      <w:r w:rsidR="008438A9" w:rsidRPr="007819A5">
        <w:t xml:space="preserve"> </w:t>
      </w:r>
      <w:r w:rsidR="00905DFC" w:rsidRPr="007819A5">
        <w:t xml:space="preserve">Dolžnik je zelo jasno (in izrecno) upošteval različnost terjatev posamezne od Upnic do </w:t>
      </w:r>
      <w:r w:rsidR="00ED718C" w:rsidRPr="007819A5">
        <w:t>D</w:t>
      </w:r>
      <w:r w:rsidR="00905DFC" w:rsidRPr="007819A5">
        <w:t>olžnik</w:t>
      </w:r>
      <w:r w:rsidR="00ED718C" w:rsidRPr="007819A5">
        <w:t>a in poplačevanje posamezne terjatev.</w:t>
      </w:r>
      <w:r w:rsidR="00675F6F" w:rsidRPr="007819A5">
        <w:t xml:space="preserve"> Če se z Dolžnikovimi izračuni ne strinjata, bi morali konkretizirano navesti, kako bi se izračuni morali glasiti</w:t>
      </w:r>
      <w:r w:rsidR="00ED718C" w:rsidRPr="007819A5">
        <w:t xml:space="preserve"> oziroma opraviti</w:t>
      </w:r>
      <w:r w:rsidR="00675F6F" w:rsidRPr="007819A5">
        <w:t>.</w:t>
      </w:r>
    </w:p>
    <w:p w14:paraId="10A89A66" w14:textId="1A92C0B8" w:rsidR="00A33403" w:rsidRPr="007819A5" w:rsidRDefault="00A33403" w:rsidP="00903337">
      <w:pPr>
        <w:pStyle w:val="OPDPleadingText-L1SI"/>
      </w:pPr>
      <w:r w:rsidRPr="007819A5">
        <w:t>K</w:t>
      </w:r>
      <w:r w:rsidR="007F7C53" w:rsidRPr="007819A5">
        <w:t xml:space="preserve"> odstavku</w:t>
      </w:r>
      <w:r w:rsidRPr="007819A5">
        <w:t xml:space="preserve"> 1/3:</w:t>
      </w:r>
      <w:r w:rsidR="00F01922" w:rsidRPr="007819A5">
        <w:t xml:space="preserve"> Izvajanja o "laičnih izračunih", "dokazni vrednosti" in "</w:t>
      </w:r>
      <w:r w:rsidR="003C7ED4" w:rsidRPr="007819A5">
        <w:t xml:space="preserve">uradnih" obračunih opravljenih po "izvedenki" so procesnopravno povsem zmotna, kot pojasnjeno v odstavku </w:t>
      </w:r>
      <w:r w:rsidR="003C7ED4" w:rsidRPr="007819A5">
        <w:fldChar w:fldCharType="begin"/>
      </w:r>
      <w:r w:rsidR="003C7ED4" w:rsidRPr="007819A5">
        <w:instrText xml:space="preserve"> REF _Ref224217987 \r \h </w:instrText>
      </w:r>
      <w:r w:rsidR="003C7ED4" w:rsidRPr="007819A5">
        <w:fldChar w:fldCharType="separate"/>
      </w:r>
      <w:r w:rsidR="006E3A51">
        <w:t>58</w:t>
      </w:r>
      <w:r w:rsidR="003C7ED4" w:rsidRPr="007819A5">
        <w:fldChar w:fldCharType="end"/>
      </w:r>
      <w:r w:rsidR="00600131" w:rsidRPr="007819A5">
        <w:t xml:space="preserve"> zgoraj.</w:t>
      </w:r>
      <w:r w:rsidR="00EB1EDB" w:rsidRPr="007819A5">
        <w:t xml:space="preserve"> Pri mnenju ge. Silvane Jagodic ne gre za nikakršne "uradne"</w:t>
      </w:r>
      <w:r w:rsidR="000D6DBE" w:rsidRPr="007819A5">
        <w:t xml:space="preserve"> izračune, Silvana Jagodic ni bila v postopku postavljena za sodno izvedenko, njeno mnenje pa – kolikor ni prenešeno v Vlogo Upnic – me predstavlja niti trditvene podlage.</w:t>
      </w:r>
    </w:p>
    <w:p w14:paraId="43C64FBF" w14:textId="37EDB506" w:rsidR="002F5057" w:rsidRPr="007819A5" w:rsidRDefault="00A33403" w:rsidP="005547EF">
      <w:pPr>
        <w:pStyle w:val="OPDPleadingText-L1SI"/>
      </w:pPr>
      <w:r w:rsidRPr="007819A5">
        <w:t xml:space="preserve">K </w:t>
      </w:r>
      <w:r w:rsidR="00E109C3" w:rsidRPr="007819A5">
        <w:t>odstavku</w:t>
      </w:r>
      <w:r w:rsidR="00C94E64" w:rsidRPr="007819A5">
        <w:t xml:space="preserve"> 1/4</w:t>
      </w:r>
      <w:r w:rsidRPr="007819A5">
        <w:t>:</w:t>
      </w:r>
      <w:r w:rsidR="00871D13" w:rsidRPr="007819A5">
        <w:t xml:space="preserve"> </w:t>
      </w:r>
      <w:r w:rsidR="002F5057" w:rsidRPr="007819A5">
        <w:t xml:space="preserve">Upnici navajata, da naj bi </w:t>
      </w:r>
      <w:r w:rsidR="00594E38" w:rsidRPr="007819A5">
        <w:t>na dan 17. </w:t>
      </w:r>
      <w:r w:rsidR="00195D51" w:rsidRPr="007819A5">
        <w:t>1</w:t>
      </w:r>
      <w:r w:rsidR="00594E38" w:rsidRPr="007819A5">
        <w:t xml:space="preserve">. 2023 (torej, po izdaji Izvršilnih </w:t>
      </w:r>
      <w:r w:rsidR="00022DBD" w:rsidRPr="007819A5">
        <w:t>naslovov</w:t>
      </w:r>
      <w:r w:rsidR="00594E38" w:rsidRPr="007819A5">
        <w:t xml:space="preserve">!) </w:t>
      </w:r>
      <w:r w:rsidR="002F5057" w:rsidRPr="007819A5">
        <w:t xml:space="preserve">znašal dolg do Brine </w:t>
      </w:r>
      <w:r w:rsidR="00AA13A4" w:rsidRPr="007819A5">
        <w:t>Elizabete</w:t>
      </w:r>
      <w:r w:rsidR="002F5057" w:rsidRPr="007819A5">
        <w:t xml:space="preserve"> Blaž 2.233,58 EUR, pri čemer "</w:t>
      </w:r>
      <w:r w:rsidR="002F5057" w:rsidRPr="007819A5">
        <w:rPr>
          <w:i/>
          <w:iCs/>
        </w:rPr>
        <w:t xml:space="preserve">je bila terjatev druge upnice </w:t>
      </w:r>
      <w:r w:rsidR="002F5057" w:rsidRPr="007819A5">
        <w:rPr>
          <w:b/>
          <w:bCs/>
          <w:i/>
          <w:iCs/>
        </w:rPr>
        <w:t xml:space="preserve">(torej: Jožice Jamnik Blaž, o.p. </w:t>
      </w:r>
      <w:r w:rsidR="00022DBD" w:rsidRPr="007819A5">
        <w:rPr>
          <w:b/>
          <w:bCs/>
          <w:i/>
          <w:iCs/>
        </w:rPr>
        <w:t>Dolžnika</w:t>
      </w:r>
      <w:r w:rsidR="002F5057" w:rsidRPr="007819A5">
        <w:rPr>
          <w:b/>
          <w:bCs/>
          <w:i/>
          <w:iCs/>
        </w:rPr>
        <w:t>)</w:t>
      </w:r>
      <w:r w:rsidR="002F5057" w:rsidRPr="007819A5">
        <w:rPr>
          <w:i/>
          <w:iCs/>
        </w:rPr>
        <w:t xml:space="preserve"> že preplačana za 14</w:t>
      </w:r>
      <w:r w:rsidR="00E647BB" w:rsidRPr="007819A5">
        <w:rPr>
          <w:i/>
          <w:iCs/>
        </w:rPr>
        <w:t>€</w:t>
      </w:r>
      <w:r w:rsidR="00E647BB" w:rsidRPr="007819A5">
        <w:t xml:space="preserve">". Upnici torej izrecno navedeta, da </w:t>
      </w:r>
      <w:r w:rsidR="00E647BB" w:rsidRPr="007819A5">
        <w:rPr>
          <w:b/>
          <w:bCs/>
        </w:rPr>
        <w:t xml:space="preserve">Jožica </w:t>
      </w:r>
      <w:r w:rsidR="003E7310" w:rsidRPr="007819A5">
        <w:rPr>
          <w:b/>
          <w:bCs/>
        </w:rPr>
        <w:t xml:space="preserve">Blaž Jamnik (v tem postopku 1. upnica) </w:t>
      </w:r>
      <w:r w:rsidR="00594E38" w:rsidRPr="007819A5">
        <w:rPr>
          <w:b/>
          <w:bCs/>
        </w:rPr>
        <w:t>na dan 1</w:t>
      </w:r>
      <w:r w:rsidR="00C94E64" w:rsidRPr="007819A5">
        <w:rPr>
          <w:b/>
          <w:bCs/>
        </w:rPr>
        <w:t xml:space="preserve">7. 1. 2023 </w:t>
      </w:r>
      <w:r w:rsidR="003E7310" w:rsidRPr="007819A5">
        <w:rPr>
          <w:b/>
          <w:bCs/>
        </w:rPr>
        <w:t xml:space="preserve">do Dolžnika </w:t>
      </w:r>
      <w:r w:rsidR="00C94E64" w:rsidRPr="007819A5">
        <w:rPr>
          <w:b/>
          <w:bCs/>
        </w:rPr>
        <w:t>ni imela</w:t>
      </w:r>
      <w:r w:rsidR="003E7310" w:rsidRPr="007819A5">
        <w:rPr>
          <w:b/>
          <w:bCs/>
        </w:rPr>
        <w:t xml:space="preserve"> nobene terjatve!</w:t>
      </w:r>
      <w:r w:rsidR="003E7310" w:rsidRPr="007819A5">
        <w:t>, in je že iz tega razloga predlog za izvršbo, kolikor se nanaša na njene domnevne terjatve zoper Dolžnika</w:t>
      </w:r>
      <w:r w:rsidR="00C94E64" w:rsidRPr="007819A5">
        <w:t xml:space="preserve"> (izhajajoče iz Izvršilnih naslovov, izdanih pred 17. 1. 2023)</w:t>
      </w:r>
      <w:r w:rsidR="003E7310" w:rsidRPr="007819A5">
        <w:t>, neutemeljen, Ugovor Dolžnika pa utemeljen.</w:t>
      </w:r>
      <w:r w:rsidR="00195D51" w:rsidRPr="007819A5">
        <w:rPr>
          <w:rStyle w:val="FootnoteReference"/>
        </w:rPr>
        <w:footnoteReference w:id="7"/>
      </w:r>
    </w:p>
    <w:p w14:paraId="66871F50" w14:textId="5264E7DA" w:rsidR="00DC7CFF" w:rsidRPr="007819A5" w:rsidRDefault="00A33403" w:rsidP="00836924">
      <w:pPr>
        <w:pStyle w:val="OPDPleadingText-L1SI"/>
      </w:pPr>
      <w:r w:rsidRPr="007819A5">
        <w:t xml:space="preserve">K </w:t>
      </w:r>
      <w:r w:rsidR="00D35782" w:rsidRPr="007819A5">
        <w:t xml:space="preserve">odstavku </w:t>
      </w:r>
      <w:r w:rsidRPr="007819A5">
        <w:t>1/5:</w:t>
      </w:r>
      <w:r w:rsidR="008E65B0" w:rsidRPr="007819A5">
        <w:t xml:space="preserve"> Navedbe so nesmiselne</w:t>
      </w:r>
      <w:r w:rsidR="00456C5B" w:rsidRPr="007819A5">
        <w:t>. Upnici pišeta o tem, da naj bi "</w:t>
      </w:r>
      <w:r w:rsidR="00456C5B" w:rsidRPr="007819A5">
        <w:rPr>
          <w:i/>
          <w:iCs/>
        </w:rPr>
        <w:t>toženki</w:t>
      </w:r>
      <w:r w:rsidR="00456C5B" w:rsidRPr="007819A5">
        <w:t>" prejeli preplačila, ki jih "</w:t>
      </w:r>
      <w:r w:rsidR="00456C5B" w:rsidRPr="007819A5">
        <w:rPr>
          <w:i/>
          <w:iCs/>
        </w:rPr>
        <w:t>tožnik</w:t>
      </w:r>
      <w:r w:rsidR="00456C5B" w:rsidRPr="007819A5">
        <w:t>" vtožuje v "</w:t>
      </w:r>
      <w:r w:rsidR="00456C5B" w:rsidRPr="007819A5">
        <w:rPr>
          <w:i/>
          <w:iCs/>
        </w:rPr>
        <w:t>predmetnem postopku</w:t>
      </w:r>
      <w:r w:rsidR="00456C5B" w:rsidRPr="007819A5">
        <w:t xml:space="preserve">". V tem (tj. predmetnem) postopku </w:t>
      </w:r>
      <w:r w:rsidR="00802E34" w:rsidRPr="007819A5">
        <w:t xml:space="preserve">ni "toženk" ali "tožnika", </w:t>
      </w:r>
      <w:r w:rsidR="00F93001" w:rsidRPr="007819A5">
        <w:t>ampak en dolžnik in dve upnici, prav tako v tem postopku Dolžnik ("tožnik"?) ničesar ne "vtožuje"</w:t>
      </w:r>
      <w:r w:rsidR="00745F51" w:rsidRPr="007819A5">
        <w:t xml:space="preserve">. </w:t>
      </w:r>
    </w:p>
    <w:p w14:paraId="49DE3445" w14:textId="71062F7D" w:rsidR="0069751F" w:rsidRPr="007819A5" w:rsidRDefault="00A33403" w:rsidP="00EA5C6D">
      <w:pPr>
        <w:pStyle w:val="OPDPleadingText-L1SI"/>
      </w:pPr>
      <w:r w:rsidRPr="007819A5">
        <w:t xml:space="preserve">K </w:t>
      </w:r>
      <w:r w:rsidR="00D35782" w:rsidRPr="007819A5">
        <w:t xml:space="preserve">odstavkom </w:t>
      </w:r>
      <w:r w:rsidRPr="007819A5">
        <w:t>1/6</w:t>
      </w:r>
      <w:r w:rsidR="00D35782" w:rsidRPr="007819A5">
        <w:t xml:space="preserve"> do</w:t>
      </w:r>
      <w:r w:rsidR="00950987" w:rsidRPr="007819A5">
        <w:t xml:space="preserve"> 1/9</w:t>
      </w:r>
      <w:r w:rsidRPr="007819A5">
        <w:t>:</w:t>
      </w:r>
      <w:r w:rsidR="00237329" w:rsidRPr="007819A5">
        <w:t xml:space="preserve"> Kot navedeno uvodoma v tem poglavju.</w:t>
      </w:r>
      <w:r w:rsidR="00950987" w:rsidRPr="007819A5">
        <w:t xml:space="preserve"> </w:t>
      </w:r>
      <w:r w:rsidR="00E07797" w:rsidRPr="007819A5">
        <w:t>Dolžnik</w:t>
      </w:r>
      <w:r w:rsidR="00950987" w:rsidRPr="007819A5">
        <w:t xml:space="preserve"> tudi</w:t>
      </w:r>
      <w:r w:rsidR="00E07797" w:rsidRPr="007819A5">
        <w:t xml:space="preserve"> ne pristaja, da se </w:t>
      </w:r>
      <w:r w:rsidR="002449A8" w:rsidRPr="007819A5">
        <w:t xml:space="preserve">razpredelnice in izračuni iz mnenj ge. Jagodic štejejo kot del trditvene podlage. Upnici bi morali </w:t>
      </w:r>
      <w:r w:rsidR="002F0658" w:rsidRPr="007819A5">
        <w:t>jasno in konsolidirano navesti njuno trditveno podlago, ne pa, da sodišče in Dolžnik iz 40 strani priloženega gradiva ugotavljajo, k</w:t>
      </w:r>
      <w:r w:rsidR="00950987" w:rsidRPr="007819A5">
        <w:t>a</w:t>
      </w:r>
      <w:r w:rsidR="002F0658" w:rsidRPr="007819A5">
        <w:t>j</w:t>
      </w:r>
      <w:r w:rsidR="00950987" w:rsidRPr="007819A5">
        <w:t xml:space="preserve"> naj bi</w:t>
      </w:r>
      <w:r w:rsidR="002F0658" w:rsidRPr="007819A5">
        <w:t xml:space="preserve"> predstavlja</w:t>
      </w:r>
      <w:r w:rsidR="00950987" w:rsidRPr="007819A5">
        <w:t>lo</w:t>
      </w:r>
      <w:r w:rsidR="002F0658" w:rsidRPr="007819A5">
        <w:t xml:space="preserve"> njuno domnevno trditveno podlago in kaj ne, in – kar pa je še posebej procesno nedopustno – da </w:t>
      </w:r>
      <w:r w:rsidR="00950987" w:rsidRPr="007819A5">
        <w:t xml:space="preserve">naj </w:t>
      </w:r>
      <w:r w:rsidR="002F0658" w:rsidRPr="007819A5">
        <w:t xml:space="preserve">sodišče in Dolžnik ugotavljata, </w:t>
      </w:r>
      <w:r w:rsidR="00C33132" w:rsidRPr="007819A5">
        <w:t xml:space="preserve">v kakšnem obsegu naj bi dopolnitev </w:t>
      </w:r>
      <w:r w:rsidR="00C33132" w:rsidRPr="007819A5">
        <w:lastRenderedPageBreak/>
        <w:t>mnenja "spreminjala" trditve iz prvega mnenja</w:t>
      </w:r>
      <w:r w:rsidR="00BB79FE" w:rsidRPr="007819A5">
        <w:t xml:space="preserve"> in kaj naj bi končno obveljalo kot trditvena podlaga.</w:t>
      </w:r>
      <w:r w:rsidR="00806127" w:rsidRPr="007819A5">
        <w:t xml:space="preserve"> </w:t>
      </w:r>
      <w:r w:rsidR="00A728C0" w:rsidRPr="007819A5">
        <w:t>S</w:t>
      </w:r>
      <w:r w:rsidR="006322A0" w:rsidRPr="007819A5">
        <w:t xml:space="preserve">kladno s 3. odstavkom 58. člena ZIZ mora upnik že </w:t>
      </w:r>
      <w:r w:rsidR="006322A0" w:rsidRPr="007819A5">
        <w:rPr>
          <w:u w:val="single"/>
        </w:rPr>
        <w:t>v odgovoru na ugovor</w:t>
      </w:r>
      <w:r w:rsidR="006322A0" w:rsidRPr="007819A5">
        <w:t xml:space="preserve"> navesti dejstva in predložiti dokaze, na katere je opiral predlog za izvršbo, sicer se šteje, da so dolžnikove navedbe v ugovoru resnične. Na navedeno sta bili Upnici (ki imata v postopku kvalificiranega pooblaščenca) opozorjeni tudi v pravnem pouku.</w:t>
      </w:r>
    </w:p>
    <w:p w14:paraId="22F48887" w14:textId="4F5A2039" w:rsidR="0069751F" w:rsidRPr="007819A5" w:rsidRDefault="0069751F" w:rsidP="00903337">
      <w:pPr>
        <w:pStyle w:val="OPDPleadingText-L1SI"/>
      </w:pPr>
      <w:bookmarkStart w:id="1" w:name="_Ref224293602"/>
      <w:r w:rsidRPr="007819A5">
        <w:t>K</w:t>
      </w:r>
      <w:r w:rsidR="004B5F5A" w:rsidRPr="007819A5">
        <w:t xml:space="preserve"> odstavk</w:t>
      </w:r>
      <w:r w:rsidR="003D16ED" w:rsidRPr="007819A5">
        <w:t>oma</w:t>
      </w:r>
      <w:r w:rsidRPr="007819A5">
        <w:t xml:space="preserve"> 1/10</w:t>
      </w:r>
      <w:r w:rsidR="003D16ED" w:rsidRPr="007819A5">
        <w:t xml:space="preserve"> in 1/11</w:t>
      </w:r>
      <w:r w:rsidRPr="007819A5">
        <w:t>:</w:t>
      </w:r>
      <w:bookmarkEnd w:id="1"/>
    </w:p>
    <w:p w14:paraId="3AA71C7A" w14:textId="01C9CE87" w:rsidR="00E904C4" w:rsidRPr="007819A5" w:rsidRDefault="00AB5435" w:rsidP="00E904C4">
      <w:pPr>
        <w:pStyle w:val="OPDPleadingText-L2SI"/>
      </w:pPr>
      <w:r w:rsidRPr="007819A5">
        <w:t>Upnici se sklicujeta na dopis sodišča</w:t>
      </w:r>
      <w:r w:rsidR="00530B3D" w:rsidRPr="007819A5">
        <w:t>, v katerem jima je sodišče sporočilo svoj izračun stanja terjate</w:t>
      </w:r>
      <w:r w:rsidR="000656DD" w:rsidRPr="007819A5">
        <w:t xml:space="preserve"> in poz</w:t>
      </w:r>
      <w:r w:rsidR="00530B3D" w:rsidRPr="007819A5">
        <w:t>v</w:t>
      </w:r>
      <w:r w:rsidR="000656DD" w:rsidRPr="007819A5">
        <w:t>alo</w:t>
      </w:r>
      <w:r w:rsidR="00F924AF" w:rsidRPr="007819A5">
        <w:t xml:space="preserve"> k umiku predloga za izvršbo oziroma pripombam na izračun</w:t>
      </w:r>
      <w:r w:rsidR="00530B3D" w:rsidRPr="007819A5">
        <w:t>.</w:t>
      </w:r>
      <w:r w:rsidR="00F924AF" w:rsidRPr="007819A5">
        <w:t xml:space="preserve"> Dopis sicer ne predstavlja sodne odločbe</w:t>
      </w:r>
      <w:r w:rsidR="001D0CB4" w:rsidRPr="007819A5">
        <w:t>, niti ne zavezuje sodišča</w:t>
      </w:r>
      <w:r w:rsidR="004B5F5A" w:rsidRPr="007819A5">
        <w:t xml:space="preserve"> (niti ne učinkuje zoper Dolžnika)</w:t>
      </w:r>
      <w:r w:rsidR="001D0CB4" w:rsidRPr="007819A5">
        <w:t>. Vendar pa Upnici prilično izpustita sklep, ki ga je sodišče izdalo v isti zadevi (I 1350/2022 dne</w:t>
      </w:r>
      <w:r w:rsidR="00DF0362" w:rsidRPr="007819A5">
        <w:t xml:space="preserve"> 1. 8. 2023), in s katerim je sodišče </w:t>
      </w:r>
      <w:r w:rsidR="00DF0362" w:rsidRPr="007819A5">
        <w:rPr>
          <w:u w:val="single"/>
        </w:rPr>
        <w:t>ugodilo ugovoru Dolžnika in izvršilni postopek ustavilo</w:t>
      </w:r>
      <w:r w:rsidR="00DF0362" w:rsidRPr="007819A5">
        <w:t xml:space="preserve">. </w:t>
      </w:r>
    </w:p>
    <w:p w14:paraId="371F1C3B" w14:textId="1A502E2A" w:rsidR="00F34695" w:rsidRPr="007819A5" w:rsidRDefault="00F34695" w:rsidP="00E904C4">
      <w:pPr>
        <w:pStyle w:val="OPDPleadingText-L2SI"/>
      </w:pPr>
      <w:r w:rsidRPr="007819A5">
        <w:t xml:space="preserve">Sodišče je v obrazložitvi sklepa </w:t>
      </w:r>
      <w:r w:rsidR="00E5647C" w:rsidRPr="007819A5">
        <w:t>ugotovilo, da (i) </w:t>
      </w:r>
      <w:r w:rsidR="00FC71DC" w:rsidRPr="007819A5">
        <w:t xml:space="preserve">je bila na dan 3. 10. 2022 terjatev prve Upnice (Jožice Blaž Jamnik) </w:t>
      </w:r>
      <w:r w:rsidR="00743949" w:rsidRPr="007819A5">
        <w:t>v celoti poplačana (in preplačana), (ii) v zvezi s terjatvijo druge Upnice (Brine Elizabete Blaž) pa</w:t>
      </w:r>
      <w:r w:rsidR="00831B48" w:rsidRPr="007819A5">
        <w:t xml:space="preserve"> je sodišče ugotovilo naslednje:</w:t>
      </w:r>
    </w:p>
    <w:p w14:paraId="71065272" w14:textId="43722EC8" w:rsidR="00831B48" w:rsidRPr="007819A5" w:rsidRDefault="00304997" w:rsidP="00831B48">
      <w:pPr>
        <w:pStyle w:val="OPDPleadingText-L3SI"/>
      </w:pPr>
      <w:r w:rsidRPr="007819A5">
        <w:t>d</w:t>
      </w:r>
      <w:r w:rsidR="00831B48" w:rsidRPr="007819A5">
        <w:t xml:space="preserve">a </w:t>
      </w:r>
      <w:r w:rsidRPr="007819A5">
        <w:t>na podlagi</w:t>
      </w:r>
      <w:r w:rsidR="00831B48" w:rsidRPr="007819A5">
        <w:t xml:space="preserve"> plačil opravljenih med 17. 10. 2022 in 15. 3. 2023</w:t>
      </w:r>
      <w:r w:rsidRPr="007819A5">
        <w:t>, terjatev ostaja nepoplačana v znesku 15,56 EUR,</w:t>
      </w:r>
    </w:p>
    <w:p w14:paraId="65C71535" w14:textId="7EAEBD80" w:rsidR="00304997" w:rsidRPr="007819A5" w:rsidRDefault="002F11B0" w:rsidP="00831B48">
      <w:pPr>
        <w:pStyle w:val="OPDPleadingText-L3SI"/>
      </w:pPr>
      <w:r w:rsidRPr="007819A5">
        <w:t xml:space="preserve">da sodišče pri zgornjem izračunu ni upoštevalo plačil, ki bi jih Dolžnik moral uveljaviti v rednem ugovoru zoper sklep o izvršbi, in sicer plačil opravljenih </w:t>
      </w:r>
      <w:r w:rsidR="00437EAB" w:rsidRPr="007819A5">
        <w:t xml:space="preserve">15. 7. 2022 (176,18 EUR) in </w:t>
      </w:r>
      <w:r w:rsidR="00532C03" w:rsidRPr="007819A5">
        <w:t>18. 7. 2022 (84,02 EUR), in</w:t>
      </w:r>
    </w:p>
    <w:p w14:paraId="38E0A0B5" w14:textId="2950D277" w:rsidR="00532C03" w:rsidRPr="007819A5" w:rsidRDefault="00532C03" w:rsidP="00831B48">
      <w:pPr>
        <w:pStyle w:val="OPDPleadingText-L3SI"/>
      </w:pPr>
      <w:r w:rsidRPr="007819A5">
        <w:rPr>
          <w:b/>
          <w:bCs/>
        </w:rPr>
        <w:t>d</w:t>
      </w:r>
      <w:r w:rsidR="001230B2" w:rsidRPr="007819A5">
        <w:rPr>
          <w:b/>
          <w:bCs/>
        </w:rPr>
        <w:t xml:space="preserve">a je bila tako neplačana terjatev v </w:t>
      </w:r>
      <w:r w:rsidR="001230B2" w:rsidRPr="007819A5">
        <w:rPr>
          <w:b/>
          <w:bCs/>
          <w:u w:val="single"/>
        </w:rPr>
        <w:t>tist</w:t>
      </w:r>
      <w:r w:rsidR="00B73051" w:rsidRPr="007819A5">
        <w:rPr>
          <w:b/>
          <w:bCs/>
          <w:u w:val="single"/>
        </w:rPr>
        <w:t>i izvršilni</w:t>
      </w:r>
      <w:r w:rsidR="001230B2" w:rsidRPr="007819A5">
        <w:rPr>
          <w:b/>
          <w:bCs/>
        </w:rPr>
        <w:t xml:space="preserve"> zadevi (I 1350/2022) z navedenima plačiloma že poplačana</w:t>
      </w:r>
      <w:r w:rsidR="00EC208F" w:rsidRPr="007819A5">
        <w:rPr>
          <w:b/>
          <w:bCs/>
        </w:rPr>
        <w:t xml:space="preserve"> (tj. </w:t>
      </w:r>
      <w:r w:rsidR="00EC208F" w:rsidRPr="007819A5">
        <w:rPr>
          <w:b/>
          <w:bCs/>
          <w:u w:val="single"/>
        </w:rPr>
        <w:t>po stanju na 3. 10. 2022)</w:t>
      </w:r>
      <w:r w:rsidR="001230B2" w:rsidRPr="007819A5">
        <w:t>.</w:t>
      </w:r>
    </w:p>
    <w:p w14:paraId="2663EE4C" w14:textId="4F99E31C" w:rsidR="00AF4619" w:rsidRPr="007819A5" w:rsidRDefault="00AF4619" w:rsidP="00AF4619">
      <w:pPr>
        <w:pStyle w:val="OPDPleadingText-L2SI"/>
      </w:pPr>
      <w:r w:rsidRPr="007819A5">
        <w:t xml:space="preserve">Skratka: sodišče je v sklepu ugotovilo, da so bile na dan 3. 10. 2022 vse terjatve Upnic do Dolžnika poplačane (in celo preplačane), in na tej podlagi ustavilo izvršilni postopek. </w:t>
      </w:r>
      <w:r w:rsidR="00F84FF7" w:rsidRPr="007819A5">
        <w:t>Sklicevanje Upnic na dopis sodišča v tej isti zadevi je ne le neutemeljeno, pač pa predstavlja tudi nepošteno pravdanje in zlorabo procesnih pravic.</w:t>
      </w:r>
    </w:p>
    <w:p w14:paraId="00904EF7" w14:textId="05696453" w:rsidR="00E66C20" w:rsidRPr="007819A5" w:rsidRDefault="00E66C20" w:rsidP="00861E41">
      <w:pPr>
        <w:pStyle w:val="OPDPleadingText-L2SI"/>
      </w:pPr>
      <w:r w:rsidRPr="007819A5">
        <w:t>V istem odstavku</w:t>
      </w:r>
      <w:r w:rsidR="00861E41" w:rsidRPr="007819A5">
        <w:t xml:space="preserve"> </w:t>
      </w:r>
      <w:r w:rsidRPr="007819A5">
        <w:t xml:space="preserve">Upnici očitno tudi </w:t>
      </w:r>
      <w:r w:rsidR="00861E41" w:rsidRPr="007819A5">
        <w:t>prerekata</w:t>
      </w:r>
      <w:r w:rsidRPr="007819A5">
        <w:t>, da sta "</w:t>
      </w:r>
      <w:r w:rsidRPr="007819A5">
        <w:rPr>
          <w:i/>
          <w:iCs/>
        </w:rPr>
        <w:t xml:space="preserve">po </w:t>
      </w:r>
      <w:r w:rsidR="00211E37" w:rsidRPr="007819A5">
        <w:rPr>
          <w:i/>
          <w:iCs/>
        </w:rPr>
        <w:t>tem obdobju prejemali nakazila s strani dolžnika v skupni višini 838,60 EUR oziroma zneskih, ki jih po 4. 10. 2022 opredeljuje v trditvah svoje vloge /../</w:t>
      </w:r>
      <w:r w:rsidR="00861E41" w:rsidRPr="007819A5">
        <w:rPr>
          <w:i/>
          <w:iCs/>
        </w:rPr>
        <w:t>, kot dolžnik trdi, vendar e izkaže v ugovoru, upnici pa tem kot neizkazanim nasprotujeta</w:t>
      </w:r>
      <w:r w:rsidR="00861E41" w:rsidRPr="007819A5">
        <w:t xml:space="preserve">". </w:t>
      </w:r>
      <w:r w:rsidR="00B75E3D" w:rsidRPr="007819A5">
        <w:t>Gre za še en eklatanten primer neresničnih navedb in nepoštenega pravdanja Upnic</w:t>
      </w:r>
      <w:r w:rsidR="00DB7D3F" w:rsidRPr="007819A5">
        <w:t>:</w:t>
      </w:r>
    </w:p>
    <w:p w14:paraId="5F54DF72" w14:textId="78A8326E" w:rsidR="00DB7D3F" w:rsidRPr="007819A5" w:rsidRDefault="00DB7D3F" w:rsidP="00DB7D3F">
      <w:pPr>
        <w:pStyle w:val="OPDPleadingText-L3SI"/>
      </w:pPr>
      <w:r w:rsidRPr="007819A5">
        <w:t xml:space="preserve">Za vsa plačila, navedena v Ugovoru, je Dolžnik tudi priložil dokazila – tudi za plačila, opravljena po 3. 10. 2022 (zap. št. 39-44 v seznamu </w:t>
      </w:r>
      <w:r w:rsidRPr="007819A5">
        <w:lastRenderedPageBreak/>
        <w:t>plačil, skupni znesek 838,60 EUR, potrdila o plačilih oziroma bančni izpiski na straneh 51-58 dokumenta "[10] potrdila o plačilih").</w:t>
      </w:r>
    </w:p>
    <w:p w14:paraId="573D61FB" w14:textId="63BE63DB" w:rsidR="00DB7D3F" w:rsidRPr="007819A5" w:rsidRDefault="00E97BE7" w:rsidP="00DB7D3F">
      <w:pPr>
        <w:pStyle w:val="OPDPleadingText-L3SI"/>
      </w:pPr>
      <w:r w:rsidRPr="007819A5">
        <w:t>Da so bila navedena plačila za Upnici nesporni, pa sta priznali tudi sami</w:t>
      </w:r>
      <w:r w:rsidR="0057253D" w:rsidRPr="007819A5">
        <w:t>. Dolžnik v postopku I 1350/2022 sicer ni prejel odgovora Upnic na ugovor Dolžnika po izteku roka</w:t>
      </w:r>
      <w:r w:rsidR="00876BE4" w:rsidRPr="007819A5">
        <w:t xml:space="preserve">, vendar kot izhaja iz obrazložitve sklepa sodišča, </w:t>
      </w:r>
      <w:r w:rsidR="00876BE4" w:rsidRPr="007819A5">
        <w:rPr>
          <w:b/>
          <w:bCs/>
        </w:rPr>
        <w:t>sta upnica prejem teh plačil</w:t>
      </w:r>
      <w:r w:rsidR="00950089" w:rsidRPr="007819A5">
        <w:rPr>
          <w:b/>
          <w:bCs/>
        </w:rPr>
        <w:t xml:space="preserve"> (tj. prav </w:t>
      </w:r>
      <w:r w:rsidR="00DD74C9" w:rsidRPr="007819A5">
        <w:rPr>
          <w:b/>
          <w:bCs/>
        </w:rPr>
        <w:t>izrecno tudi v znesku 838,60 EUR)</w:t>
      </w:r>
      <w:r w:rsidR="00876BE4" w:rsidRPr="007819A5">
        <w:rPr>
          <w:b/>
          <w:bCs/>
        </w:rPr>
        <w:t xml:space="preserve"> </w:t>
      </w:r>
      <w:r w:rsidR="00876BE4" w:rsidRPr="007819A5">
        <w:rPr>
          <w:b/>
          <w:bCs/>
          <w:u w:val="single"/>
        </w:rPr>
        <w:t>priznali</w:t>
      </w:r>
      <w:r w:rsidR="00876BE4" w:rsidRPr="007819A5">
        <w:t>:</w:t>
      </w:r>
    </w:p>
    <w:p w14:paraId="2F6917FA" w14:textId="236B9758" w:rsidR="00876BE4" w:rsidRPr="007819A5" w:rsidRDefault="00495B13" w:rsidP="00495B13">
      <w:r w:rsidRPr="007819A5">
        <w:rPr>
          <w:noProof/>
        </w:rPr>
        <w:drawing>
          <wp:inline distT="0" distB="0" distL="0" distR="0" wp14:anchorId="7199DBAA" wp14:editId="1FD2EA0F">
            <wp:extent cx="5400040" cy="1069340"/>
            <wp:effectExtent l="0" t="0" r="0" b="0"/>
            <wp:docPr id="2522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51898" name=""/>
                    <pic:cNvPicPr/>
                  </pic:nvPicPr>
                  <pic:blipFill>
                    <a:blip r:embed="rId16"/>
                    <a:stretch>
                      <a:fillRect/>
                    </a:stretch>
                  </pic:blipFill>
                  <pic:spPr>
                    <a:xfrm>
                      <a:off x="0" y="0"/>
                      <a:ext cx="5400040" cy="1069340"/>
                    </a:xfrm>
                    <a:prstGeom prst="rect">
                      <a:avLst/>
                    </a:prstGeom>
                  </pic:spPr>
                </pic:pic>
              </a:graphicData>
            </a:graphic>
          </wp:inline>
        </w:drawing>
      </w:r>
    </w:p>
    <w:p w14:paraId="55FAD240" w14:textId="70CEEC47" w:rsidR="00EC501F" w:rsidRPr="007819A5" w:rsidRDefault="00AE67F2" w:rsidP="00EC501F">
      <w:pPr>
        <w:pStyle w:val="OPDPleadingText-L2SI"/>
      </w:pPr>
      <w:r w:rsidRPr="007819A5">
        <w:t>Upnici navajata</w:t>
      </w:r>
      <w:r w:rsidR="00CF4415" w:rsidRPr="007819A5">
        <w:t xml:space="preserve"> (1/10)</w:t>
      </w:r>
      <w:r w:rsidRPr="007819A5">
        <w:t>, da naj bi na dan 4. 10. 2022 "</w:t>
      </w:r>
      <w:r w:rsidRPr="007819A5">
        <w:rPr>
          <w:i/>
          <w:iCs/>
        </w:rPr>
        <w:t>obstajala terjatev prve upnice do dolžnika v znesku 14,64 EUR</w:t>
      </w:r>
      <w:r w:rsidRPr="007819A5">
        <w:t xml:space="preserve">". </w:t>
      </w:r>
      <w:r w:rsidR="008A1436" w:rsidRPr="007819A5">
        <w:t>Če bi Upnici natančno prebrali mnenje ge. Jag</w:t>
      </w:r>
      <w:r w:rsidR="00AA5B7A" w:rsidRPr="007819A5">
        <w:t>o</w:t>
      </w:r>
      <w:r w:rsidR="008A1436" w:rsidRPr="007819A5">
        <w:t xml:space="preserve">dic, bi ugotovili, da je </w:t>
      </w:r>
      <w:r w:rsidR="008A1436" w:rsidRPr="007819A5">
        <w:rPr>
          <w:u w:val="single"/>
        </w:rPr>
        <w:t>prav nasprotno</w:t>
      </w:r>
      <w:r w:rsidR="008A1436" w:rsidRPr="007819A5">
        <w:t xml:space="preserve">, in sicer prva Upnica (Jožica Blaž Jamnik) </w:t>
      </w:r>
      <w:r w:rsidR="008A1436" w:rsidRPr="007819A5">
        <w:rPr>
          <w:b/>
          <w:bCs/>
        </w:rPr>
        <w:t>dolguje Dolžniku</w:t>
      </w:r>
      <w:r w:rsidR="008A1436" w:rsidRPr="007819A5">
        <w:t xml:space="preserve"> navedeni znesek</w:t>
      </w:r>
      <w:r w:rsidR="00ED7001" w:rsidRPr="007819A5">
        <w:t xml:space="preserve"> (14,64 predstavlja </w:t>
      </w:r>
      <w:r w:rsidR="00ED7001" w:rsidRPr="007819A5">
        <w:rPr>
          <w:u w:val="single"/>
        </w:rPr>
        <w:t>preplačilo</w:t>
      </w:r>
      <w:r w:rsidR="00ED7001" w:rsidRPr="007819A5">
        <w:t xml:space="preserve"> terjatev)</w:t>
      </w:r>
    </w:p>
    <w:p w14:paraId="7E9D7434" w14:textId="5A30C905" w:rsidR="008A1436" w:rsidRPr="007819A5" w:rsidRDefault="0014773C" w:rsidP="0014773C">
      <w:r w:rsidRPr="007819A5">
        <w:rPr>
          <w:noProof/>
        </w:rPr>
        <w:drawing>
          <wp:inline distT="0" distB="0" distL="0" distR="0" wp14:anchorId="1C9CA46D" wp14:editId="23D05655">
            <wp:extent cx="5400040" cy="530860"/>
            <wp:effectExtent l="0" t="0" r="0" b="2540"/>
            <wp:docPr id="38697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70689" name=""/>
                    <pic:cNvPicPr/>
                  </pic:nvPicPr>
                  <pic:blipFill>
                    <a:blip r:embed="rId17"/>
                    <a:stretch>
                      <a:fillRect/>
                    </a:stretch>
                  </pic:blipFill>
                  <pic:spPr>
                    <a:xfrm>
                      <a:off x="0" y="0"/>
                      <a:ext cx="5400040" cy="530860"/>
                    </a:xfrm>
                    <a:prstGeom prst="rect">
                      <a:avLst/>
                    </a:prstGeom>
                  </pic:spPr>
                </pic:pic>
              </a:graphicData>
            </a:graphic>
          </wp:inline>
        </w:drawing>
      </w:r>
    </w:p>
    <w:p w14:paraId="03B530AD" w14:textId="2D0F511E" w:rsidR="0014773C" w:rsidRDefault="0014773C" w:rsidP="0014773C">
      <w:pPr>
        <w:pStyle w:val="OPDPleadingText-L2SI"/>
      </w:pPr>
      <w:r w:rsidRPr="007819A5">
        <w:t xml:space="preserve">Skratka, iz dokaznega predloga Upnic (oziroma, če bo sodišče slednje upoštevalo kot trditveno podlago: </w:t>
      </w:r>
      <w:r w:rsidRPr="007819A5">
        <w:rPr>
          <w:i/>
          <w:iCs/>
        </w:rPr>
        <w:t>iz navedb Upnic</w:t>
      </w:r>
      <w:r w:rsidRPr="007819A5">
        <w:t xml:space="preserve">) izhaja kot nesporno dejstvo, da </w:t>
      </w:r>
      <w:r w:rsidR="001C42E5" w:rsidRPr="007819A5">
        <w:t>so bile na dan 4. 10. 2022 terjatve prve Upnice v celoti poplačane oziroma preplačana.</w:t>
      </w:r>
      <w:r w:rsidRPr="007819A5">
        <w:t xml:space="preserve"> </w:t>
      </w:r>
    </w:p>
    <w:p w14:paraId="295433FE" w14:textId="77777777" w:rsidR="0082346F" w:rsidRDefault="0082346F" w:rsidP="0082346F">
      <w:pPr>
        <w:pStyle w:val="OPDPleading-EvidenceTitle"/>
      </w:pPr>
      <w:r>
        <w:t>Dokaz</w:t>
      </w:r>
    </w:p>
    <w:p w14:paraId="255F6635" w14:textId="77777777" w:rsidR="00690390" w:rsidRDefault="00690390" w:rsidP="00690390">
      <w:pPr>
        <w:pStyle w:val="OPDPleading-EvidenceItem"/>
      </w:pPr>
      <w:r>
        <w:t>[10] potrdila o plačilih</w:t>
      </w:r>
    </w:p>
    <w:p w14:paraId="57E0CB61" w14:textId="77777777" w:rsidR="00690390" w:rsidRDefault="00690390" w:rsidP="00690390">
      <w:pPr>
        <w:pStyle w:val="OPDPleading-EvidenceItem"/>
      </w:pPr>
      <w:r>
        <w:t>[11] Dolžnikov seznam plačil</w:t>
      </w:r>
    </w:p>
    <w:p w14:paraId="33C4A615" w14:textId="13B99C3F" w:rsidR="0082346F" w:rsidRDefault="0082346F" w:rsidP="0082346F">
      <w:pPr>
        <w:pStyle w:val="OPDPleading-EvidenceItem"/>
      </w:pPr>
      <w:r>
        <w:t>[15] Sklep Okrajnega sodišča v Ljubljani opr. št. I 1350/2022 s 1. 8. 2023</w:t>
      </w:r>
    </w:p>
    <w:p w14:paraId="1A243438" w14:textId="77777777" w:rsidR="0082346F" w:rsidRPr="00002BAD" w:rsidRDefault="0082346F" w:rsidP="0082346F">
      <w:pPr>
        <w:pStyle w:val="OPDPleading-EvidenceItem"/>
      </w:pPr>
      <w:r>
        <w:t>Kot doslej</w:t>
      </w:r>
    </w:p>
    <w:p w14:paraId="6020D57E" w14:textId="5D8B611C" w:rsidR="004C5623" w:rsidRPr="007819A5" w:rsidRDefault="004C5623" w:rsidP="00D24BB7">
      <w:pPr>
        <w:pStyle w:val="OPDHeading3-SI"/>
      </w:pPr>
      <w:r w:rsidRPr="007819A5">
        <w:t>K navedbam v poglavju 2</w:t>
      </w:r>
    </w:p>
    <w:p w14:paraId="5889E9A8" w14:textId="36546E8F" w:rsidR="00FF7F71" w:rsidRPr="007819A5" w:rsidRDefault="00713A49" w:rsidP="00903337">
      <w:pPr>
        <w:pStyle w:val="OPDPleadingText-L1SI"/>
      </w:pPr>
      <w:r w:rsidRPr="007819A5">
        <w:t>Kaj sta Upnici želeli povedati v tem poglavju</w:t>
      </w:r>
      <w:r w:rsidR="00FF7F71" w:rsidRPr="007819A5">
        <w:t>, ni jasno. Upnici ne pojasnita, kako z navedbami v tem poglavju bodisi</w:t>
      </w:r>
    </w:p>
    <w:p w14:paraId="1C99D1C9" w14:textId="77777777" w:rsidR="00FF7F71" w:rsidRPr="007819A5" w:rsidRDefault="00FF7F71" w:rsidP="00FF7F71">
      <w:pPr>
        <w:pStyle w:val="OPDPleadingText-L2SI"/>
      </w:pPr>
      <w:r w:rsidRPr="007819A5">
        <w:t>utemeljujeta svoj predlog za izvršbo, bodisi</w:t>
      </w:r>
    </w:p>
    <w:p w14:paraId="69B15E26" w14:textId="3AE72990" w:rsidR="00713A49" w:rsidRPr="007819A5" w:rsidRDefault="004D161E" w:rsidP="00FF7F71">
      <w:pPr>
        <w:pStyle w:val="OPDPleadingText-L2SI"/>
      </w:pPr>
      <w:r w:rsidRPr="007819A5">
        <w:t>nasprotujeta</w:t>
      </w:r>
      <w:r w:rsidR="00FF7F71" w:rsidRPr="007819A5">
        <w:t xml:space="preserve"> ugovornim navedbam Dolžnika.</w:t>
      </w:r>
    </w:p>
    <w:p w14:paraId="7D0EB721" w14:textId="3F4FC83C" w:rsidR="00EC0AFC" w:rsidRPr="007819A5" w:rsidRDefault="00536CDF" w:rsidP="00EC0AFC">
      <w:pPr>
        <w:pStyle w:val="OPDPleadingText-L1SI"/>
      </w:pPr>
      <w:r w:rsidRPr="007819A5">
        <w:lastRenderedPageBreak/>
        <w:t>Zdi se, kot da Upnici v tem poglavju poskušata utemeljiti neke izvršilne stroške, celo stroške prevodov v hrvaščino (tj. za potrebe postopkov, ki so tekli na Hrvaškem)</w:t>
      </w:r>
      <w:r w:rsidR="004364C4" w:rsidRPr="007819A5">
        <w:t>. Vendar teh stroškov nikakor ne specificirata, niti – kolikor oziroma ker ne iz</w:t>
      </w:r>
      <w:r w:rsidR="00AE67E6" w:rsidRPr="007819A5">
        <w:t>h</w:t>
      </w:r>
      <w:r w:rsidR="004364C4" w:rsidRPr="007819A5">
        <w:t>ajajo iz izvršilnih naslovov – te navedbe v konkretnem postopku niso relevantne oziroma pomembne za odločitev. Če Upnici menita, da jima gredo še neki nespecificirani stroški, potem morata te uveljavljati (oziroma vtoževati) v predpisanem postopku</w:t>
      </w:r>
      <w:r w:rsidR="008503C8" w:rsidRPr="007819A5">
        <w:t xml:space="preserve"> (kar pa ugovorni postopek zoper sklep o izvršbi na podlagi izvršilnega naslova ni).</w:t>
      </w:r>
      <w:r w:rsidR="006F7F42" w:rsidRPr="007819A5">
        <w:t xml:space="preserve"> Upnici sta prejeli poplačilo vseh stroškov, ki so jima bili priznani s sodbami in v izvršilnih postopkih.</w:t>
      </w:r>
    </w:p>
    <w:p w14:paraId="38139403" w14:textId="3E930D79" w:rsidR="008503C8" w:rsidRPr="007819A5" w:rsidRDefault="008503C8" w:rsidP="00EC0AFC">
      <w:pPr>
        <w:pStyle w:val="OPDPleadingText-L1SI"/>
      </w:pPr>
      <w:r w:rsidRPr="007819A5">
        <w:t>Glede na pavšalnost navedb v tem poglavju in umanjkanje kakršnegakoli procesnega predloga, vezanega na te navedbe, Dolžnik s tem pavšalne navedbe Upnic kot take tudi prereka.</w:t>
      </w:r>
      <w:r w:rsidR="00062418" w:rsidRPr="007819A5">
        <w:t xml:space="preserve"> Dokazni predlogi (vpogledi v ZK izpiske?) so povsem nesubstancirani, oziroma procesno nesklepčni.</w:t>
      </w:r>
    </w:p>
    <w:p w14:paraId="5B217267" w14:textId="1AA61E43" w:rsidR="004C5623" w:rsidRPr="007819A5" w:rsidRDefault="004C5623" w:rsidP="00682156">
      <w:pPr>
        <w:pStyle w:val="OPDHeading3-SI"/>
      </w:pPr>
      <w:r w:rsidRPr="007819A5">
        <w:t>K navedbam v poglavju 3</w:t>
      </w:r>
    </w:p>
    <w:p w14:paraId="2FE582E2" w14:textId="613A9008" w:rsidR="00A648F9" w:rsidRPr="007819A5" w:rsidRDefault="00A15E85" w:rsidP="00A15E85">
      <w:pPr>
        <w:pStyle w:val="OPDPleadingText-L1SI"/>
      </w:pPr>
      <w:r w:rsidRPr="007819A5">
        <w:t>Poglavje kot tako je nesmiselno oziroma ni jasno, kaj Upnici sploh želita doseči.</w:t>
      </w:r>
    </w:p>
    <w:p w14:paraId="4C87F534" w14:textId="4054D918" w:rsidR="00A15E85" w:rsidRPr="007819A5" w:rsidRDefault="00A15E85" w:rsidP="00A15E85">
      <w:pPr>
        <w:pStyle w:val="OPDPleadingText-L1SI"/>
      </w:pPr>
      <w:r w:rsidRPr="007819A5">
        <w:t>Zdi se, da bi Upnici radi prejeli povračilo stroškov</w:t>
      </w:r>
      <w:r w:rsidR="00A648F9" w:rsidRPr="007819A5">
        <w:t>, ki sta jih imeli z angažiranjem ge. Silvane Jagodic</w:t>
      </w:r>
      <w:r w:rsidR="008E4401" w:rsidRPr="007819A5">
        <w:t>. Vendar pa je njuno zavzemanje neutemeljeno oziroma (materialno in procesno) nesklepčno iz več razlogov:</w:t>
      </w:r>
    </w:p>
    <w:p w14:paraId="6F9E81D3" w14:textId="34D4A7E4" w:rsidR="008E4401" w:rsidRPr="007819A5" w:rsidRDefault="00F425CE" w:rsidP="008E4401">
      <w:pPr>
        <w:pStyle w:val="OPDPleadingText-L2SI"/>
      </w:pPr>
      <w:r w:rsidRPr="007819A5">
        <w:t xml:space="preserve">Upnici </w:t>
      </w:r>
      <w:r w:rsidRPr="007819A5">
        <w:rPr>
          <w:u w:val="single"/>
        </w:rPr>
        <w:t>sploh nista postavili zahtevka</w:t>
      </w:r>
      <w:r w:rsidRPr="007819A5">
        <w:t xml:space="preserve"> </w:t>
      </w:r>
      <w:r w:rsidR="00C11DE7" w:rsidRPr="007819A5">
        <w:t>za povračilo stroškov. Višine teh stroškov nista niti opredelili po višini, niti izkazali. (Tozadevno Dolžnik zato prereka, da bi taki stroški nastali, oziroma navaja, da je višina stroškov 0 EUR.)</w:t>
      </w:r>
      <w:r w:rsidR="008D0E22" w:rsidRPr="007819A5">
        <w:t xml:space="preserve"> Brez ustrezno postavljenega zahtevka sodišče (tudi ob hipotetični predpostavki utemeljenosti), skladno z načelom dispozitivnosti (7. člen ZPP), Upnicama ne more prisoditi nobenih dodatnih stroškov.</w:t>
      </w:r>
    </w:p>
    <w:p w14:paraId="3BBBFE89" w14:textId="646B1350" w:rsidR="00C11DE7" w:rsidRPr="007819A5" w:rsidRDefault="0080080E" w:rsidP="008E4401">
      <w:pPr>
        <w:pStyle w:val="OPDPleadingText-L2SI"/>
      </w:pPr>
      <w:r w:rsidRPr="007819A5">
        <w:t>Upnici tudi sicer v svoji vlogi nista priglasili nobenih stroškov izvršilnega postopka.</w:t>
      </w:r>
    </w:p>
    <w:p w14:paraId="36094D78" w14:textId="3778737B" w:rsidR="0080080E" w:rsidRPr="007819A5" w:rsidRDefault="00F54C1A" w:rsidP="008E4401">
      <w:pPr>
        <w:pStyle w:val="OPDPleadingText-L2SI"/>
      </w:pPr>
      <w:r w:rsidRPr="007819A5">
        <w:t>Tozadevnega zahtevka na povračilo stroškov nista Upnici podali (pravočasno) v predlogu za izvršbo.</w:t>
      </w:r>
    </w:p>
    <w:p w14:paraId="5E93BCC9" w14:textId="0DDC40A0" w:rsidR="00F54C1A" w:rsidRPr="007819A5" w:rsidRDefault="00F54C1A" w:rsidP="008E4401">
      <w:pPr>
        <w:pStyle w:val="OPDPleadingText-L2SI"/>
      </w:pPr>
      <w:r w:rsidRPr="007819A5">
        <w:t>Gre za stroške, ki so Upnicama nastali pred izvršilnim postopkom, niso nastali zaradi izvršilnega postopka, prav tako Upnici nimata izvršilnega naslova zanje in jih ne moreta uveljavljati v izvršilnem postopku.</w:t>
      </w:r>
      <w:r w:rsidR="00F67407" w:rsidRPr="007819A5">
        <w:t xml:space="preserve"> </w:t>
      </w:r>
    </w:p>
    <w:p w14:paraId="24FA0E23" w14:textId="0AE9E2ED" w:rsidR="00F67407" w:rsidRPr="007819A5" w:rsidRDefault="00F67407" w:rsidP="008E4401">
      <w:pPr>
        <w:pStyle w:val="OPDPleadingText-L2SI"/>
      </w:pPr>
      <w:r w:rsidRPr="007819A5">
        <w:t>Ne gre za "nadaljnje izvršilne stroške".</w:t>
      </w:r>
    </w:p>
    <w:p w14:paraId="7E72CFE6" w14:textId="422DE519" w:rsidR="00F67407" w:rsidRPr="007819A5" w:rsidRDefault="00F67407" w:rsidP="008E4401">
      <w:pPr>
        <w:pStyle w:val="OPDPleadingText-L2SI"/>
      </w:pPr>
      <w:r w:rsidRPr="007819A5">
        <w:t>Če se Upnici ne strinjata z odločitvijo sodišča o stroških v Sklepu (3. odstavek obrazložitve) in menita, da bi jima sodišče moralo prisoditi karkoli več, kot jima je, bi zoper Sklep morali vložiti pravno sredstvo.</w:t>
      </w:r>
    </w:p>
    <w:p w14:paraId="7D10FB44" w14:textId="2AAB04C4" w:rsidR="00F118D6" w:rsidRPr="007819A5" w:rsidRDefault="006B6ABB" w:rsidP="00690390">
      <w:pPr>
        <w:pStyle w:val="OPDPleadingText-L1SI"/>
        <w:keepNext/>
      </w:pPr>
      <w:r w:rsidRPr="007819A5">
        <w:lastRenderedPageBreak/>
        <w:t>K</w:t>
      </w:r>
      <w:r w:rsidR="00FC76A0" w:rsidRPr="007819A5">
        <w:t xml:space="preserve"> odstavkoma</w:t>
      </w:r>
      <w:r w:rsidRPr="007819A5">
        <w:t xml:space="preserve"> 3/2</w:t>
      </w:r>
      <w:r w:rsidR="00B71905" w:rsidRPr="007819A5">
        <w:t xml:space="preserve"> in 3/3</w:t>
      </w:r>
      <w:r w:rsidRPr="007819A5">
        <w:t>:</w:t>
      </w:r>
    </w:p>
    <w:p w14:paraId="54525D10" w14:textId="14454476" w:rsidR="00073AAD" w:rsidRPr="007819A5" w:rsidRDefault="00F118D6" w:rsidP="00F118D6">
      <w:pPr>
        <w:pStyle w:val="OPDPleadingText-L2SI"/>
      </w:pPr>
      <w:r w:rsidRPr="007819A5">
        <w:t>Pravilen i</w:t>
      </w:r>
      <w:r w:rsidR="00F40195" w:rsidRPr="007819A5">
        <w:t xml:space="preserve">zračun stanja terjatve </w:t>
      </w:r>
      <w:r w:rsidRPr="007819A5">
        <w:t xml:space="preserve">upnika do dolžnika </w:t>
      </w:r>
      <w:r w:rsidR="00F40195" w:rsidRPr="007819A5">
        <w:t xml:space="preserve">ni </w:t>
      </w:r>
      <w:r w:rsidRPr="007819A5">
        <w:t xml:space="preserve">nekaj, česar "objektivno ni mogoče opraviti". Če </w:t>
      </w:r>
      <w:r w:rsidRPr="007819A5">
        <w:rPr>
          <w:i/>
          <w:iCs/>
        </w:rPr>
        <w:t>konkreten</w:t>
      </w:r>
      <w:r w:rsidRPr="007819A5">
        <w:t xml:space="preserve"> upnik tega ni zmožen, gre zgolj za subjektivno nezmožnost, kar pa ne </w:t>
      </w:r>
      <w:r w:rsidR="00EA283C" w:rsidRPr="007819A5">
        <w:t>more iti v breme nasprotne stranke. Gre za matematično operacijo, pri čemer pa je strankam na voljo tudi orodje na spletni strani sodišča</w:t>
      </w:r>
      <w:r w:rsidR="0064612B" w:rsidRPr="007819A5">
        <w:t xml:space="preserve"> (</w:t>
      </w:r>
      <w:hyperlink r:id="rId18" w:history="1">
        <w:r w:rsidR="0064612B" w:rsidRPr="007819A5">
          <w:rPr>
            <w:rStyle w:val="Hyperlink"/>
          </w:rPr>
          <w:t>https://izo.sodisce.si</w:t>
        </w:r>
      </w:hyperlink>
      <w:r w:rsidR="0064612B" w:rsidRPr="007819A5">
        <w:t>), kar je Upnicama tudi znano</w:t>
      </w:r>
      <w:r w:rsidR="00EA283C" w:rsidRPr="007819A5">
        <w:t>.</w:t>
      </w:r>
      <w:r w:rsidR="0064612B" w:rsidRPr="007819A5">
        <w:t xml:space="preserve"> Pravilen izračun stanja terjatev je tudi obveznost upnika </w:t>
      </w:r>
      <w:r w:rsidR="0064612B" w:rsidRPr="007819A5">
        <w:rPr>
          <w:u w:val="single"/>
        </w:rPr>
        <w:t>pred</w:t>
      </w:r>
      <w:r w:rsidR="0064612B" w:rsidRPr="007819A5">
        <w:t xml:space="preserve"> vložitvijo predloga za izvršbo</w:t>
      </w:r>
      <w:r w:rsidR="00073AAD" w:rsidRPr="007819A5">
        <w:t>.</w:t>
      </w:r>
    </w:p>
    <w:p w14:paraId="360F736E" w14:textId="45BA6059" w:rsidR="006B6ABB" w:rsidRPr="007819A5" w:rsidRDefault="00073AAD" w:rsidP="00F118D6">
      <w:pPr>
        <w:pStyle w:val="OPDPleadingText-L2SI"/>
      </w:pPr>
      <w:r w:rsidRPr="007819A5">
        <w:t xml:space="preserve">Tudi sicer je zavzemanje Upnic nesmiselno ob upoštevanju, da ju v predmetnem postopku zastopa kvalificiran pooblaščenec – odvetnik – ki </w:t>
      </w:r>
      <w:r w:rsidR="00A15E85" w:rsidRPr="007819A5">
        <w:t xml:space="preserve">je </w:t>
      </w:r>
      <w:r w:rsidRPr="007819A5">
        <w:t xml:space="preserve">po njunem pooblastilu tudi vložil predlog za izvršbo in </w:t>
      </w:r>
      <w:r w:rsidR="00A15E85" w:rsidRPr="007819A5">
        <w:t>bi moral</w:t>
      </w:r>
      <w:r w:rsidRPr="007819A5">
        <w:t xml:space="preserve"> ob dolžni skrbnosti</w:t>
      </w:r>
      <w:r w:rsidR="00A15E85" w:rsidRPr="007819A5">
        <w:t xml:space="preserve"> tudi</w:t>
      </w:r>
      <w:r w:rsidRPr="007819A5">
        <w:t xml:space="preserve"> preveri</w:t>
      </w:r>
      <w:r w:rsidR="00A15E85" w:rsidRPr="007819A5">
        <w:t>ti</w:t>
      </w:r>
      <w:r w:rsidRPr="007819A5">
        <w:t xml:space="preserve"> stanje terjatev.</w:t>
      </w:r>
    </w:p>
    <w:p w14:paraId="7CF1AEBE" w14:textId="7830A901" w:rsidR="006B6ABB" w:rsidRPr="007819A5" w:rsidRDefault="006B6ABB" w:rsidP="006B6ABB">
      <w:pPr>
        <w:pStyle w:val="OPDPleadingText-L1SI"/>
      </w:pPr>
      <w:r w:rsidRPr="007819A5">
        <w:t xml:space="preserve">K </w:t>
      </w:r>
      <w:r w:rsidR="00FC76A0" w:rsidRPr="007819A5">
        <w:t xml:space="preserve">odstavku </w:t>
      </w:r>
      <w:r w:rsidR="00380311" w:rsidRPr="007819A5">
        <w:t>3/</w:t>
      </w:r>
      <w:r w:rsidR="00334F8B" w:rsidRPr="007819A5">
        <w:t>4</w:t>
      </w:r>
      <w:r w:rsidRPr="007819A5">
        <w:t>:</w:t>
      </w:r>
      <w:r w:rsidR="00A05D03" w:rsidRPr="007819A5">
        <w:t xml:space="preserve"> "Strokovni izračun" ni bil pripravljen za potrebe tega izvršilnega postopk</w:t>
      </w:r>
      <w:r w:rsidR="00623544" w:rsidRPr="007819A5">
        <w:t xml:space="preserve">a, niti tekom tega izvršilnega postopka. </w:t>
      </w:r>
    </w:p>
    <w:p w14:paraId="2D31AAAB" w14:textId="061982C2" w:rsidR="006B6ABB" w:rsidRPr="007819A5" w:rsidRDefault="006B6ABB" w:rsidP="00120AC8">
      <w:pPr>
        <w:pStyle w:val="OPDPleadingText-L1SI"/>
      </w:pPr>
      <w:r w:rsidRPr="007819A5">
        <w:t xml:space="preserve">K </w:t>
      </w:r>
      <w:r w:rsidR="00FC76A0" w:rsidRPr="007819A5">
        <w:t xml:space="preserve">odstavku </w:t>
      </w:r>
      <w:r w:rsidRPr="007819A5">
        <w:t>3/5:</w:t>
      </w:r>
      <w:r w:rsidR="00FC76A0" w:rsidRPr="007819A5">
        <w:t xml:space="preserve"> </w:t>
      </w:r>
      <w:r w:rsidR="00334F8B" w:rsidRPr="007819A5">
        <w:t>Sodna praksa, na katero se sklicujeta Upnici (VSL II Ip 334/2017</w:t>
      </w:r>
      <w:r w:rsidR="00520E10" w:rsidRPr="007819A5">
        <w:t xml:space="preserve">, VSC I Ip 120/2019), </w:t>
      </w:r>
      <w:r w:rsidR="00520E10" w:rsidRPr="007819A5">
        <w:rPr>
          <w:b/>
          <w:bCs/>
        </w:rPr>
        <w:t>ne obstaja</w:t>
      </w:r>
      <w:r w:rsidR="00DC4746" w:rsidRPr="007819A5">
        <w:rPr>
          <w:b/>
          <w:bCs/>
        </w:rPr>
        <w:t>, ali pa je nerelevantna</w:t>
      </w:r>
      <w:r w:rsidR="00520E10" w:rsidRPr="007819A5">
        <w:t>, kar je Dolžnik moral preveriti neposredno pri obeh višjih sodiščih</w:t>
      </w:r>
      <w:r w:rsidR="00FC76A0" w:rsidRPr="007819A5">
        <w:t>:</w:t>
      </w:r>
    </w:p>
    <w:p w14:paraId="04B230D5" w14:textId="3836B722" w:rsidR="00520E10" w:rsidRPr="007819A5" w:rsidRDefault="00762F7C" w:rsidP="00FC76A0">
      <w:pPr>
        <w:pStyle w:val="OPDPleadingText-L2SI"/>
      </w:pPr>
      <w:r w:rsidRPr="007819A5">
        <w:t xml:space="preserve">Odločba </w:t>
      </w:r>
      <w:r w:rsidR="007F47E6" w:rsidRPr="007819A5">
        <w:t>"VSL II Ip 334/2017"</w:t>
      </w:r>
      <w:r w:rsidRPr="007819A5">
        <w:t xml:space="preserve"> ni javno objavljena. Po poizvedbi </w:t>
      </w:r>
      <w:r w:rsidR="001A5A79" w:rsidRPr="007819A5">
        <w:t xml:space="preserve">pri Višjem sodišču v Ljubljani dne 9. 3. 2026 je Dolžnik </w:t>
      </w:r>
      <w:r w:rsidR="00E72E53" w:rsidRPr="007819A5">
        <w:t xml:space="preserve">dne 11. 3. 2026 </w:t>
      </w:r>
      <w:r w:rsidR="001A5A79" w:rsidRPr="007819A5">
        <w:t xml:space="preserve">prejel odgovor </w:t>
      </w:r>
      <w:r w:rsidR="00E72E53" w:rsidRPr="007819A5">
        <w:t xml:space="preserve">Okrajnega sodišča v Kamniku s pripeto navedeno odločbo. </w:t>
      </w:r>
      <w:r w:rsidR="00DF4F6A" w:rsidRPr="007819A5">
        <w:t xml:space="preserve">Citirana odločba se ukvarja </w:t>
      </w:r>
      <w:r w:rsidR="00972C74" w:rsidRPr="007819A5">
        <w:t xml:space="preserve">z vprašanjem </w:t>
      </w:r>
      <w:r w:rsidR="00843441" w:rsidRPr="007819A5">
        <w:t xml:space="preserve">obsega dovolitve izvršbe </w:t>
      </w:r>
      <w:r w:rsidR="00972C74" w:rsidRPr="007819A5">
        <w:t>opravljanja izvršilnih dejanj – rubežem premoženja, ki jih dolžnik (n)ima v posesti</w:t>
      </w:r>
      <w:r w:rsidR="00843441" w:rsidRPr="007819A5">
        <w:t xml:space="preserve"> oziroma je/ni njihov lastnik</w:t>
      </w:r>
      <w:r w:rsidR="00972C74" w:rsidRPr="007819A5">
        <w:t>.</w:t>
      </w:r>
      <w:r w:rsidR="00113A44" w:rsidRPr="007819A5">
        <w:t xml:space="preserve"> Odločba se </w:t>
      </w:r>
      <w:r w:rsidR="00113A44" w:rsidRPr="007819A5">
        <w:rPr>
          <w:u w:val="single"/>
        </w:rPr>
        <w:t>niti dotika ne</w:t>
      </w:r>
      <w:r w:rsidR="00113A44" w:rsidRPr="007819A5">
        <w:t xml:space="preserve"> vprašanja "stroškov strokovnih izračunov</w:t>
      </w:r>
      <w:r w:rsidR="00E01BF3" w:rsidRPr="007819A5">
        <w:t>".</w:t>
      </w:r>
    </w:p>
    <w:p w14:paraId="6A771754" w14:textId="4D94C621" w:rsidR="003734E6" w:rsidRPr="007819A5" w:rsidRDefault="00E01BF3" w:rsidP="00FC76A0">
      <w:pPr>
        <w:pStyle w:val="OPDPleadingText-L2SI"/>
      </w:pPr>
      <w:r w:rsidRPr="007819A5">
        <w:t xml:space="preserve">Odločba </w:t>
      </w:r>
      <w:r w:rsidR="007F47E6" w:rsidRPr="007819A5">
        <w:t>"VSC I Ip 120/2019"</w:t>
      </w:r>
      <w:r w:rsidRPr="007819A5">
        <w:t xml:space="preserve"> prav tako ni javno objavljena. Po poizvedbi pri Višjem sodišču v Celju dne 9. 3. 2026 je </w:t>
      </w:r>
      <w:r w:rsidR="003E6971" w:rsidRPr="007819A5">
        <w:t xml:space="preserve">sodišče, </w:t>
      </w:r>
      <w:r w:rsidR="007F47E6" w:rsidRPr="007819A5">
        <w:t>po preverjanju v vpisniku</w:t>
      </w:r>
      <w:r w:rsidR="003E6971" w:rsidRPr="007819A5">
        <w:t>,</w:t>
      </w:r>
      <w:r w:rsidR="007F47E6" w:rsidRPr="007819A5">
        <w:t xml:space="preserve"> sporočilo, da </w:t>
      </w:r>
      <w:r w:rsidR="007F47E6" w:rsidRPr="007819A5">
        <w:rPr>
          <w:u w:val="single"/>
        </w:rPr>
        <w:t>na višjem sodišču v Celju ni bilo zadeve z opr. št. I Ip 120/2019</w:t>
      </w:r>
      <w:r w:rsidR="007F47E6" w:rsidRPr="007819A5">
        <w:t>.</w:t>
      </w:r>
      <w:r w:rsidR="003E6971" w:rsidRPr="007819A5">
        <w:t xml:space="preserve"> Navedena sodna odločba, na katero se Upnici sklicujeta, torej </w:t>
      </w:r>
      <w:r w:rsidR="003E6971" w:rsidRPr="007819A5">
        <w:rPr>
          <w:b/>
          <w:bCs/>
        </w:rPr>
        <w:t>sploh ne obstaja</w:t>
      </w:r>
      <w:r w:rsidR="003E6971" w:rsidRPr="007819A5">
        <w:t>.</w:t>
      </w:r>
    </w:p>
    <w:p w14:paraId="5C16F8A7" w14:textId="0893CA69" w:rsidR="00B018BC" w:rsidRPr="007819A5" w:rsidRDefault="00B018BC" w:rsidP="00B018BC">
      <w:pPr>
        <w:pStyle w:val="OPDPleading-EvidenceTitle"/>
      </w:pPr>
      <w:r w:rsidRPr="007819A5">
        <w:t>Dokaz</w:t>
      </w:r>
    </w:p>
    <w:p w14:paraId="3933088D" w14:textId="02046B58" w:rsidR="00B018BC" w:rsidRDefault="00047953" w:rsidP="00B018BC">
      <w:pPr>
        <w:pStyle w:val="OPDPleading-EvidenceItem"/>
      </w:pPr>
      <w:r w:rsidRPr="00047953">
        <w:t xml:space="preserve">[20] </w:t>
      </w:r>
      <w:r w:rsidR="00CC05E5">
        <w:t>E-mail p</w:t>
      </w:r>
      <w:r w:rsidRPr="00047953">
        <w:t xml:space="preserve">oizvedba o obstoju odločbe VSL </w:t>
      </w:r>
      <w:r w:rsidR="00AF51F9">
        <w:t>II Ip 334/2017 z 9. 3. 2026</w:t>
      </w:r>
    </w:p>
    <w:p w14:paraId="059F31F8" w14:textId="1438F208" w:rsidR="00AF51F9" w:rsidRPr="007819A5" w:rsidRDefault="00AF51F9" w:rsidP="00AF51F9">
      <w:pPr>
        <w:pStyle w:val="OPDPleading-EvidenceItem"/>
      </w:pPr>
      <w:r w:rsidRPr="00047953">
        <w:t>[2</w:t>
      </w:r>
      <w:r>
        <w:t>1</w:t>
      </w:r>
      <w:r w:rsidRPr="00047953">
        <w:t xml:space="preserve">] </w:t>
      </w:r>
      <w:r>
        <w:t>E-mail p</w:t>
      </w:r>
      <w:r w:rsidRPr="00047953">
        <w:t>oizvedba o obstoju odločbe VS</w:t>
      </w:r>
      <w:r w:rsidR="003A030B">
        <w:t>C</w:t>
      </w:r>
      <w:r w:rsidRPr="00047953">
        <w:t xml:space="preserve"> </w:t>
      </w:r>
      <w:r>
        <w:t xml:space="preserve">I Ip </w:t>
      </w:r>
      <w:r w:rsidR="003A030B">
        <w:t>120</w:t>
      </w:r>
      <w:r>
        <w:t>/201</w:t>
      </w:r>
      <w:r w:rsidR="003A030B">
        <w:t>9</w:t>
      </w:r>
      <w:r>
        <w:t xml:space="preserve"> z 9. 3. 2026</w:t>
      </w:r>
    </w:p>
    <w:p w14:paraId="36737012" w14:textId="54EE885D" w:rsidR="00AF51F9" w:rsidRDefault="00D046D9" w:rsidP="00B018BC">
      <w:pPr>
        <w:pStyle w:val="OPDPleading-EvidenceItem"/>
      </w:pPr>
      <w:r w:rsidRPr="00D046D9">
        <w:t xml:space="preserve">[22] </w:t>
      </w:r>
      <w:r>
        <w:t>E-mail o</w:t>
      </w:r>
      <w:r w:rsidRPr="00D046D9">
        <w:t>dgovor Okrajnega sodišča v Kamniku</w:t>
      </w:r>
      <w:r>
        <w:t xml:space="preserve"> z 11. 3. 2026</w:t>
      </w:r>
    </w:p>
    <w:p w14:paraId="08A45F5F" w14:textId="1E204C17" w:rsidR="00772666" w:rsidRDefault="00772666" w:rsidP="00B018BC">
      <w:pPr>
        <w:pStyle w:val="OPDPleading-EvidenceItem"/>
      </w:pPr>
      <w:r w:rsidRPr="00772666">
        <w:t xml:space="preserve">[23] Odgovor Višjega sodišča v Celju </w:t>
      </w:r>
      <w:r w:rsidR="008E16DF">
        <w:t>z 9. 3. 2026</w:t>
      </w:r>
    </w:p>
    <w:p w14:paraId="35590095" w14:textId="522BE7FD" w:rsidR="008E16DF" w:rsidRPr="007819A5" w:rsidRDefault="008E16DF" w:rsidP="00B018BC">
      <w:pPr>
        <w:pStyle w:val="OPDPleading-EvidenceItem"/>
      </w:pPr>
      <w:r>
        <w:t xml:space="preserve">[24] Sklep VSL </w:t>
      </w:r>
      <w:r w:rsidR="006C1393">
        <w:t>II Ip 334/2017</w:t>
      </w:r>
      <w:r w:rsidR="00E40272">
        <w:t xml:space="preserve"> z 22. 3. 2017</w:t>
      </w:r>
    </w:p>
    <w:p w14:paraId="2F78F8C4" w14:textId="2ADF355F" w:rsidR="0045761F" w:rsidRPr="007819A5" w:rsidRDefault="0000156B" w:rsidP="006B6ABB">
      <w:pPr>
        <w:pStyle w:val="OPDPleadingText-L1SI"/>
      </w:pPr>
      <w:r w:rsidRPr="007819A5">
        <w:t xml:space="preserve">Ravnanje stranke, ki citira </w:t>
      </w:r>
      <w:r w:rsidRPr="007819A5">
        <w:rPr>
          <w:u w:val="single"/>
        </w:rPr>
        <w:t>neobstoječo sodno prakso</w:t>
      </w:r>
      <w:r w:rsidRPr="007819A5">
        <w:t xml:space="preserve">, </w:t>
      </w:r>
      <w:r w:rsidR="0087139B" w:rsidRPr="007819A5">
        <w:t>je v neposrednem nasprotju z obveznostmi strank iz 11. člena ZPP</w:t>
      </w:r>
      <w:r w:rsidR="009D39DC" w:rsidRPr="007819A5">
        <w:t>. Upnici s tem nista skrbno uresničevali svojih pravic in navajali dejstev in predlagali doka</w:t>
      </w:r>
      <w:r w:rsidR="00C95F1A" w:rsidRPr="007819A5">
        <w:t>z</w:t>
      </w:r>
      <w:r w:rsidR="009D39DC" w:rsidRPr="007819A5">
        <w:t>ov</w:t>
      </w:r>
      <w:r w:rsidR="00D22DC2" w:rsidRPr="007819A5">
        <w:t xml:space="preserve">, pač pa ravnata zloverno, z namenom škodovati Dolžniku in predvsem zavesti sodišče – kar je nesporno v nasprotju z dobrimi </w:t>
      </w:r>
      <w:r w:rsidR="00D22DC2" w:rsidRPr="007819A5">
        <w:lastRenderedPageBreak/>
        <w:t>običaji, vestnostjo in poštenjem. Dolžnik, soočen z navedbo obstoja dveh sodnih odločb, je bil</w:t>
      </w:r>
      <w:r w:rsidR="002E3CFD" w:rsidRPr="007819A5">
        <w:t xml:space="preserve"> ob dolžni skrbnosti</w:t>
      </w:r>
      <w:r w:rsidR="00D22DC2" w:rsidRPr="007819A5">
        <w:t xml:space="preserve"> primoran </w:t>
      </w:r>
      <w:r w:rsidR="002E3CFD" w:rsidRPr="007819A5">
        <w:t>preveriti vsebino teh odločb; in ker odločbi nista javno dostopni, je bil primoran opraviti poizvedbe neposredno pri sodiščih, ki naj bi jih izdali – nakar se je izkazalo, da sodni odločbi</w:t>
      </w:r>
      <w:r w:rsidR="00C95F1A" w:rsidRPr="007819A5">
        <w:t xml:space="preserve"> bodisi</w:t>
      </w:r>
      <w:r w:rsidR="002E3CFD" w:rsidRPr="007819A5">
        <w:t xml:space="preserve"> ne obstajata</w:t>
      </w:r>
      <w:r w:rsidR="00C95F1A" w:rsidRPr="007819A5">
        <w:t xml:space="preserve"> bodisi iz njih ne izhaja to, kar trdita Upnici</w:t>
      </w:r>
      <w:r w:rsidR="002E3CFD" w:rsidRPr="007819A5">
        <w:t xml:space="preserve">. Dolžniku so </w:t>
      </w:r>
      <w:r w:rsidR="00186BB4" w:rsidRPr="007819A5">
        <w:t>ti stroški nastali</w:t>
      </w:r>
      <w:r w:rsidR="002E3CFD" w:rsidRPr="007819A5">
        <w:t xml:space="preserve"> </w:t>
      </w:r>
      <w:r w:rsidR="00704580" w:rsidRPr="007819A5">
        <w:rPr>
          <w:b/>
          <w:bCs/>
        </w:rPr>
        <w:t>po krivdi Upnic</w:t>
      </w:r>
      <w:r w:rsidR="000129BF" w:rsidRPr="007819A5">
        <w:rPr>
          <w:b/>
          <w:bCs/>
        </w:rPr>
        <w:t xml:space="preserve">, pri čemer ne more biti dvoma, da je bilo ravnanje Upnic – tj. sklicevanje na neobstoječo, izmišljeno </w:t>
      </w:r>
      <w:r w:rsidR="00C95F1A" w:rsidRPr="007819A5">
        <w:rPr>
          <w:b/>
          <w:bCs/>
        </w:rPr>
        <w:t xml:space="preserve">oziroma nerelevantno </w:t>
      </w:r>
      <w:r w:rsidR="000129BF" w:rsidRPr="007819A5">
        <w:rPr>
          <w:b/>
          <w:bCs/>
        </w:rPr>
        <w:t>sodno prakso</w:t>
      </w:r>
      <w:r w:rsidR="00C95F1A" w:rsidRPr="007819A5">
        <w:rPr>
          <w:b/>
          <w:bCs/>
        </w:rPr>
        <w:t xml:space="preserve"> (potvarjanje njene vsebine)</w:t>
      </w:r>
      <w:r w:rsidR="000129BF" w:rsidRPr="007819A5">
        <w:rPr>
          <w:b/>
          <w:bCs/>
        </w:rPr>
        <w:t xml:space="preserve"> – naklepno</w:t>
      </w:r>
      <w:r w:rsidR="0045761F" w:rsidRPr="007819A5">
        <w:t>.</w:t>
      </w:r>
    </w:p>
    <w:p w14:paraId="65421294" w14:textId="7C209F00" w:rsidR="006B6ABB" w:rsidRPr="007819A5" w:rsidRDefault="0045761F" w:rsidP="006B6ABB">
      <w:pPr>
        <w:pStyle w:val="OPDPleadingText-L1SI"/>
      </w:pPr>
      <w:r w:rsidRPr="007819A5">
        <w:t>Glede na navedeno Dolžnik sodišču predlaga, da skladno z 156. členom ZPP Upnicama naloži, da Dolžniku povrneta</w:t>
      </w:r>
      <w:r w:rsidR="00C95F1A" w:rsidRPr="007819A5">
        <w:t xml:space="preserve"> tudi</w:t>
      </w:r>
      <w:r w:rsidRPr="007819A5">
        <w:t xml:space="preserve"> stroške, ki so mu nastali s poizvedbami pri obeh višjih sodiščih glede obstoja (izmišljenih) sodnih odločb.</w:t>
      </w:r>
      <w:r w:rsidR="000C6F2B" w:rsidRPr="007819A5">
        <w:t xml:space="preserve"> </w:t>
      </w:r>
    </w:p>
    <w:p w14:paraId="36A59204" w14:textId="54D13D7B" w:rsidR="00D534E2" w:rsidRPr="007819A5" w:rsidRDefault="00C95F1A" w:rsidP="00C95F1A">
      <w:pPr>
        <w:pStyle w:val="OPDHeading2-SI"/>
      </w:pPr>
      <w:r w:rsidRPr="007819A5">
        <w:t>Dodatno</w:t>
      </w:r>
      <w:r w:rsidR="00DE4461" w:rsidRPr="007819A5">
        <w:t xml:space="preserve"> glede teka izvršilnega postopka </w:t>
      </w:r>
      <w:r w:rsidR="00610EF2" w:rsidRPr="007819A5">
        <w:t>I 1739/2021</w:t>
      </w:r>
      <w:r w:rsidR="00DE4461" w:rsidRPr="007819A5">
        <w:t>, iz katerega izvirata Izvršilna naslova</w:t>
      </w:r>
    </w:p>
    <w:p w14:paraId="504B5D17" w14:textId="77777777" w:rsidR="00DE4461" w:rsidRPr="007819A5" w:rsidRDefault="00B54451" w:rsidP="0077283F">
      <w:pPr>
        <w:pStyle w:val="OPDPleadingText-L1SI"/>
      </w:pPr>
      <w:r w:rsidRPr="007819A5">
        <w:t>Na absurdnost stališča Upnic, da naj ne bi bili poplačani, pa še dodatno kaže njuno ravnanje prav v postopku I 1739/2021, torej postopku, v katerem sta bila izdana Izvršilna naslova, na podlagi katerih Upnici vodita predmetni izvršilni postopek.</w:t>
      </w:r>
    </w:p>
    <w:p w14:paraId="68DA6E6E" w14:textId="7757201E" w:rsidR="00415C4E" w:rsidRPr="007819A5" w:rsidRDefault="005437B0" w:rsidP="0077283F">
      <w:pPr>
        <w:pStyle w:val="OPDPleadingText-L1SI"/>
      </w:pPr>
      <w:r w:rsidRPr="007819A5">
        <w:t xml:space="preserve">Kot je Dolžnik že pojasnil v </w:t>
      </w:r>
      <w:r w:rsidR="00716322" w:rsidRPr="007819A5">
        <w:t xml:space="preserve">poglavju IV.VI.II </w:t>
      </w:r>
      <w:r w:rsidR="00DE4461" w:rsidRPr="007819A5">
        <w:t>U</w:t>
      </w:r>
      <w:r w:rsidR="00716322" w:rsidRPr="007819A5">
        <w:t xml:space="preserve">govora (Upnici pa se do tega sploh nista opredelili), je Dolžnik v navedenem postopku </w:t>
      </w:r>
      <w:r w:rsidR="00415C4E" w:rsidRPr="007819A5">
        <w:t>dne 19. 3. 2023</w:t>
      </w:r>
      <w:r w:rsidR="00716322" w:rsidRPr="007819A5">
        <w:t xml:space="preserve"> (tj. po izdaji Izvršilnih naslovov) vložil </w:t>
      </w:r>
      <w:r w:rsidR="009D504F" w:rsidRPr="007819A5">
        <w:t xml:space="preserve">ugovor po izteku roka, v katerem je </w:t>
      </w:r>
      <w:r w:rsidR="00415C4E" w:rsidRPr="007819A5">
        <w:t>navajal in dokazoval, da so bile vse obveznosti Dolžnika do Upnic v vseh treh izvršilnih postopkih, vključno z obveznostmi iz Izvršilnih naslovov, poplačane oziroma celo preplačane.</w:t>
      </w:r>
      <w:r w:rsidR="009D504F" w:rsidRPr="007819A5">
        <w:t xml:space="preserve"> </w:t>
      </w:r>
    </w:p>
    <w:p w14:paraId="5245FDD7" w14:textId="59F8074D" w:rsidR="002203DB" w:rsidRPr="007819A5" w:rsidRDefault="009D504F" w:rsidP="001E6C99">
      <w:pPr>
        <w:pStyle w:val="OPDPleadingText-L1SI"/>
      </w:pPr>
      <w:r w:rsidRPr="007819A5">
        <w:t xml:space="preserve">Sodišče je ugovor Dolžnika posredovalo Upnicama, ti pa sta </w:t>
      </w:r>
      <w:r w:rsidRPr="007819A5">
        <w:rPr>
          <w:u w:val="single"/>
        </w:rPr>
        <w:t>izvršilni predlog umaknili</w:t>
      </w:r>
      <w:r w:rsidR="001E6C99" w:rsidRPr="007819A5">
        <w:t xml:space="preserve"> – več kot očitno sta </w:t>
      </w:r>
      <w:r w:rsidR="002203DB" w:rsidRPr="007819A5">
        <w:t>pravilno ugotovili in sprejeli dejstvo, da so bile njune terjatve do Dolžnika</w:t>
      </w:r>
      <w:r w:rsidR="00601FD8" w:rsidRPr="007819A5">
        <w:t xml:space="preserve"> v celoti poravnane – </w:t>
      </w:r>
      <w:r w:rsidR="00601FD8" w:rsidRPr="007819A5">
        <w:rPr>
          <w:b/>
          <w:bCs/>
        </w:rPr>
        <w:t>kar vključuje tudi terjatve, izvirajoče iz Izvršilnih naslovov</w:t>
      </w:r>
      <w:r w:rsidR="00AC1A48" w:rsidRPr="007819A5">
        <w:t>.</w:t>
      </w:r>
      <w:r w:rsidR="00601FD8" w:rsidRPr="007819A5">
        <w:t xml:space="preserve"> </w:t>
      </w:r>
      <w:r w:rsidR="00AC1A48" w:rsidRPr="007819A5">
        <w:t>V</w:t>
      </w:r>
      <w:r w:rsidR="00601FD8" w:rsidRPr="007819A5">
        <w:t xml:space="preserve"> nasprotnem primeru </w:t>
      </w:r>
      <w:r w:rsidR="00AC1A48" w:rsidRPr="007819A5">
        <w:t xml:space="preserve">Upnici v </w:t>
      </w:r>
      <w:r w:rsidR="00601FD8" w:rsidRPr="007819A5">
        <w:t>tem delu predloga za izvršbo ne bi umaknili in bi pri izvršilnem postopku vztrajali.</w:t>
      </w:r>
    </w:p>
    <w:p w14:paraId="23F69331" w14:textId="59222B31" w:rsidR="009F4EF9" w:rsidRPr="007819A5" w:rsidRDefault="00EA7783" w:rsidP="00521B28">
      <w:pPr>
        <w:pStyle w:val="OPDPleadingText-L1SI"/>
      </w:pPr>
      <w:r w:rsidRPr="007819A5">
        <w:t xml:space="preserve">Upnici v svojem umiku sicer nista navedli, čemu predlog umikata – podali nista nikakršne obrazložitve. </w:t>
      </w:r>
      <w:r w:rsidR="00405537" w:rsidRPr="007819A5">
        <w:t xml:space="preserve">Pri tem pa ne gre spregledati, da je naslovno sodišče </w:t>
      </w:r>
      <w:r w:rsidR="00521B28" w:rsidRPr="007819A5">
        <w:t>navedlo</w:t>
      </w:r>
      <w:r w:rsidR="009F4EF9" w:rsidRPr="007819A5">
        <w:t xml:space="preserve">, da </w:t>
      </w:r>
      <w:r w:rsidR="00521B28" w:rsidRPr="007819A5">
        <w:t>bi sodišče "</w:t>
      </w:r>
      <w:r w:rsidR="009F4EF9" w:rsidRPr="007819A5">
        <w:rPr>
          <w:i/>
          <w:iCs/>
        </w:rPr>
        <w:t>glede na obrazloženost ugovora ter priložene dokaze in upoštevaje prvi odstavek 58. člena ZIZ (upnik namreč na pravilno vročen ugovor v izjavo ni odgovoril), ugovor dolžniku v celoti ugodilo ter posledično upniku naložilo v plačilo stroške ugovornega postopka</w:t>
      </w:r>
      <w:r w:rsidR="00521B28" w:rsidRPr="007819A5">
        <w:t>".</w:t>
      </w:r>
      <w:r w:rsidR="00791CEF" w:rsidRPr="007819A5">
        <w:t xml:space="preserve"> Sodišče bi torej ugovoru po izteku roka ugodilo </w:t>
      </w:r>
      <w:r w:rsidR="00AC1A48" w:rsidRPr="007819A5">
        <w:t xml:space="preserve">kot utemeljenemu </w:t>
      </w:r>
      <w:r w:rsidR="00791CEF" w:rsidRPr="007819A5">
        <w:t>tudi v primeru, da Upnici ne bi umaknili predloga za izvršbo.</w:t>
      </w:r>
    </w:p>
    <w:p w14:paraId="75691AD2" w14:textId="42A779B8" w:rsidR="00E10924" w:rsidRPr="007819A5" w:rsidRDefault="00E10924" w:rsidP="00E10924">
      <w:pPr>
        <w:pStyle w:val="OPDPleading-EvidenceTitle"/>
      </w:pPr>
      <w:r w:rsidRPr="007819A5">
        <w:t>Dokaz</w:t>
      </w:r>
    </w:p>
    <w:p w14:paraId="5069DD72" w14:textId="5D2DC61C" w:rsidR="00E10924" w:rsidRPr="007819A5" w:rsidRDefault="00E10924" w:rsidP="00E10924">
      <w:pPr>
        <w:pStyle w:val="OPDPleading-EvidenceItem"/>
      </w:pPr>
      <w:r w:rsidRPr="007819A5">
        <w:t>[1</w:t>
      </w:r>
      <w:r w:rsidR="00AC7748" w:rsidRPr="007819A5">
        <w:t>6</w:t>
      </w:r>
      <w:r w:rsidRPr="007819A5">
        <w:t>] Ugovor po izteku roka s predlogom za ustavitev izvršbe opr. št. I 1739/2021 z 19. 3. 2023</w:t>
      </w:r>
    </w:p>
    <w:p w14:paraId="7D6EBBA5" w14:textId="3862332D" w:rsidR="00002BAD" w:rsidRPr="007819A5" w:rsidRDefault="00E10924" w:rsidP="00002BAD">
      <w:pPr>
        <w:pStyle w:val="OPDPleading-EvidenceItem"/>
      </w:pPr>
      <w:r w:rsidRPr="007819A5">
        <w:t>[1</w:t>
      </w:r>
      <w:r w:rsidR="00EA3518" w:rsidRPr="007819A5">
        <w:t>7</w:t>
      </w:r>
      <w:r w:rsidRPr="007819A5">
        <w:t>] Sklep Okrajnega sodišča v Ljubljani opr. št. I 1739/2021 s 17. 10. 2023</w:t>
      </w:r>
    </w:p>
    <w:p w14:paraId="0A266D65" w14:textId="77777777" w:rsidR="00B935EA" w:rsidRPr="007819A5" w:rsidRDefault="00B935EA" w:rsidP="00B935EA">
      <w:pPr>
        <w:pStyle w:val="OPDPleading-NormalText"/>
        <w:jc w:val="center"/>
      </w:pPr>
      <w:r w:rsidRPr="007819A5">
        <w:t>*</w:t>
      </w:r>
    </w:p>
    <w:p w14:paraId="7F3F7815" w14:textId="4E510F4D" w:rsidR="00B935EA" w:rsidRPr="007819A5" w:rsidRDefault="00B935EA" w:rsidP="00272054">
      <w:pPr>
        <w:pStyle w:val="OPDPleadingText-L1SI"/>
      </w:pPr>
      <w:r w:rsidRPr="007819A5">
        <w:t xml:space="preserve">Glede na navedeno </w:t>
      </w:r>
      <w:r w:rsidR="00967701" w:rsidRPr="007819A5">
        <w:t>Dolžnik</w:t>
      </w:r>
      <w:r w:rsidRPr="007819A5">
        <w:t xml:space="preserve"> sodišču predlaga</w:t>
      </w:r>
      <w:r w:rsidR="00820A66" w:rsidRPr="007819A5">
        <w:t xml:space="preserve"> kot doslej, tj.</w:t>
      </w:r>
      <w:r w:rsidRPr="007819A5">
        <w:t xml:space="preserve"> da</w:t>
      </w:r>
      <w:r w:rsidR="008D4863" w:rsidRPr="007819A5">
        <w:t xml:space="preserve"> odloči</w:t>
      </w:r>
      <w:r w:rsidRPr="007819A5">
        <w:t>:</w:t>
      </w:r>
    </w:p>
    <w:p w14:paraId="40EEA6E7" w14:textId="70678506" w:rsidR="008D4863" w:rsidRPr="007819A5" w:rsidRDefault="008D4863" w:rsidP="008D4863">
      <w:pPr>
        <w:pStyle w:val="OPDPleadingText-L2SI"/>
      </w:pPr>
      <w:r w:rsidRPr="007819A5">
        <w:lastRenderedPageBreak/>
        <w:t>U</w:t>
      </w:r>
      <w:r w:rsidR="00967701" w:rsidRPr="007819A5">
        <w:t xml:space="preserve">govoru </w:t>
      </w:r>
      <w:r w:rsidRPr="007819A5">
        <w:t xml:space="preserve">dolžnika se </w:t>
      </w:r>
      <w:r w:rsidR="00967701" w:rsidRPr="007819A5">
        <w:t xml:space="preserve">ugodi in </w:t>
      </w:r>
      <w:r w:rsidRPr="007819A5">
        <w:t>sklep Okrajnega sodišča v Ljubljani opr. št. I</w:t>
      </w:r>
      <w:r w:rsidR="000D2736" w:rsidRPr="007819A5">
        <w:t> </w:t>
      </w:r>
      <w:r w:rsidRPr="007819A5">
        <w:t>2773/2025 s 30. 12. 2025 razveljavi.</w:t>
      </w:r>
    </w:p>
    <w:p w14:paraId="65C8DDE1" w14:textId="11C5C8C8" w:rsidR="00B935EA" w:rsidRPr="007819A5" w:rsidRDefault="008D4863" w:rsidP="00272054">
      <w:pPr>
        <w:pStyle w:val="OPDPleadingText-L2SI"/>
      </w:pPr>
      <w:r w:rsidRPr="007819A5">
        <w:t xml:space="preserve">Upnici, </w:t>
      </w:r>
      <w:r w:rsidR="00B935EA" w:rsidRPr="007819A5">
        <w:t>Jožic</w:t>
      </w:r>
      <w:r w:rsidRPr="007819A5">
        <w:t>a</w:t>
      </w:r>
      <w:r w:rsidR="00B935EA" w:rsidRPr="007819A5">
        <w:t xml:space="preserve"> Blaž Jamnik in Brin</w:t>
      </w:r>
      <w:r w:rsidRPr="007819A5">
        <w:t>a</w:t>
      </w:r>
      <w:r w:rsidR="00B935EA" w:rsidRPr="007819A5">
        <w:t xml:space="preserve"> Elizabeta Blaž, sta dolžni </w:t>
      </w:r>
      <w:r w:rsidRPr="007819A5">
        <w:t>Dolžniku, Mateju B</w:t>
      </w:r>
      <w:r w:rsidR="00B935EA" w:rsidRPr="007819A5">
        <w:t xml:space="preserve">lažu, nerazdelno plačati stroške </w:t>
      </w:r>
      <w:r w:rsidRPr="007819A5">
        <w:t xml:space="preserve">izvršilnega </w:t>
      </w:r>
      <w:r w:rsidR="00B935EA" w:rsidRPr="007819A5">
        <w:t>postopka v višini [po odmeri sodišča], v roku 15 dni, da ne bo potrebna izvršba.</w:t>
      </w:r>
    </w:p>
    <w:p w14:paraId="17A023AB" w14:textId="04CC05FF" w:rsidR="008E2BA2" w:rsidRPr="007819A5" w:rsidRDefault="00A60308" w:rsidP="001266EB">
      <w:pPr>
        <w:pStyle w:val="OPDPleading-NormalText"/>
        <w:jc w:val="right"/>
        <w:rPr>
          <w:b/>
          <w:bCs/>
        </w:rPr>
      </w:pPr>
      <w:r w:rsidRPr="007819A5">
        <w:rPr>
          <w:b/>
          <w:bCs/>
        </w:rPr>
        <w:t>Matej Blaž</w:t>
      </w:r>
    </w:p>
    <w:p w14:paraId="0DEE4A7F" w14:textId="55385EF3" w:rsidR="00C65AEE" w:rsidRPr="007819A5" w:rsidRDefault="008E2BA2" w:rsidP="008E2BA2">
      <w:pPr>
        <w:pStyle w:val="NormalText"/>
        <w:jc w:val="right"/>
        <w:rPr>
          <w:bCs/>
          <w:lang w:val="sl-SI"/>
        </w:rPr>
      </w:pPr>
      <w:r w:rsidRPr="007819A5">
        <w:rPr>
          <w:bCs/>
          <w:lang w:val="sl-SI"/>
        </w:rPr>
        <w:t>zanj: Žiga Dolhar, odvetnik</w:t>
      </w:r>
    </w:p>
    <w:p w14:paraId="69BBB139" w14:textId="77777777" w:rsidR="000D2736" w:rsidRPr="007819A5" w:rsidRDefault="000D2736" w:rsidP="008C68FA"/>
    <w:p w14:paraId="4486899A" w14:textId="77777777" w:rsidR="008C68FA" w:rsidRPr="007819A5" w:rsidRDefault="008C68FA" w:rsidP="008C68FA">
      <w:pPr>
        <w:pStyle w:val="NormalNoSpacing"/>
        <w:keepNext/>
        <w:ind w:left="567" w:hanging="567"/>
        <w:rPr>
          <w:b/>
          <w:bCs/>
          <w:lang w:val="sl-SI"/>
        </w:rPr>
      </w:pPr>
      <w:r w:rsidRPr="007819A5">
        <w:rPr>
          <w:b/>
          <w:bCs/>
          <w:lang w:val="sl-SI"/>
        </w:rPr>
        <w:t>Stroškovnik</w:t>
      </w:r>
    </w:p>
    <w:p w14:paraId="7859B4E1" w14:textId="77777777" w:rsidR="008C68FA" w:rsidRPr="007819A5" w:rsidRDefault="008C68FA" w:rsidP="008C68FA">
      <w:pPr>
        <w:pStyle w:val="NormalNoSpacing"/>
        <w:keepNext/>
        <w:spacing w:before="60" w:after="60" w:line="240" w:lineRule="auto"/>
        <w:rPr>
          <w:b/>
          <w:bCs/>
          <w:lang w:val="sl-SI"/>
        </w:rPr>
      </w:pPr>
    </w:p>
    <w:tbl>
      <w:tblPr>
        <w:tblStyle w:val="WTPleadingTable"/>
        <w:tblW w:w="5000" w:type="pct"/>
        <w:tblLayout w:type="fixed"/>
        <w:tblLook w:val="0620" w:firstRow="1" w:lastRow="0" w:firstColumn="0" w:lastColumn="0" w:noHBand="1" w:noVBand="1"/>
      </w:tblPr>
      <w:tblGrid>
        <w:gridCol w:w="4744"/>
        <w:gridCol w:w="1050"/>
        <w:gridCol w:w="1050"/>
        <w:gridCol w:w="1660"/>
      </w:tblGrid>
      <w:tr w:rsidR="008C68FA" w:rsidRPr="007819A5" w14:paraId="271DC69E" w14:textId="77777777" w:rsidTr="00CD11D0">
        <w:trPr>
          <w:cnfStyle w:val="100000000000" w:firstRow="1" w:lastRow="0" w:firstColumn="0" w:lastColumn="0" w:oddVBand="0" w:evenVBand="0" w:oddHBand="0" w:evenHBand="0" w:firstRowFirstColumn="0" w:firstRowLastColumn="0" w:lastRowFirstColumn="0" w:lastRowLastColumn="0"/>
        </w:trPr>
        <w:tc>
          <w:tcPr>
            <w:tcW w:w="4744" w:type="dxa"/>
          </w:tcPr>
          <w:p w14:paraId="247D1713" w14:textId="77777777" w:rsidR="008C68FA" w:rsidRPr="007819A5" w:rsidRDefault="008C68FA" w:rsidP="00AC63F3">
            <w:pPr>
              <w:keepNext/>
              <w:jc w:val="both"/>
              <w:rPr>
                <w:rFonts w:ascii="Arial" w:hAnsi="Arial"/>
                <w:spacing w:val="4"/>
                <w:szCs w:val="16"/>
                <w:lang w:val="sl-SI"/>
              </w:rPr>
            </w:pPr>
          </w:p>
        </w:tc>
        <w:tc>
          <w:tcPr>
            <w:tcW w:w="1050" w:type="dxa"/>
          </w:tcPr>
          <w:p w14:paraId="6DEAE6C7" w14:textId="77777777" w:rsidR="008C68FA" w:rsidRPr="007819A5" w:rsidRDefault="008C68FA" w:rsidP="00AC63F3">
            <w:pPr>
              <w:keepNext/>
              <w:jc w:val="both"/>
              <w:rPr>
                <w:rFonts w:ascii="Arial" w:hAnsi="Arial"/>
                <w:spacing w:val="4"/>
                <w:szCs w:val="16"/>
                <w:lang w:val="sl-SI"/>
              </w:rPr>
            </w:pPr>
            <w:r w:rsidRPr="007819A5">
              <w:rPr>
                <w:rFonts w:ascii="Arial" w:hAnsi="Arial"/>
                <w:spacing w:val="4"/>
                <w:szCs w:val="16"/>
                <w:lang w:val="sl-SI"/>
              </w:rPr>
              <w:t>Tarifna št.</w:t>
            </w:r>
          </w:p>
        </w:tc>
        <w:tc>
          <w:tcPr>
            <w:tcW w:w="1050" w:type="dxa"/>
          </w:tcPr>
          <w:p w14:paraId="67A446F1" w14:textId="77777777" w:rsidR="008C68FA" w:rsidRPr="007819A5" w:rsidRDefault="008C68FA" w:rsidP="00AC63F3">
            <w:pPr>
              <w:keepNext/>
              <w:tabs>
                <w:tab w:val="decimal" w:pos="2598"/>
              </w:tabs>
              <w:jc w:val="right"/>
              <w:rPr>
                <w:rFonts w:ascii="Arial" w:hAnsi="Arial"/>
                <w:spacing w:val="4"/>
                <w:szCs w:val="16"/>
                <w:lang w:val="sl-SI"/>
              </w:rPr>
            </w:pPr>
            <w:r w:rsidRPr="007819A5">
              <w:rPr>
                <w:rFonts w:ascii="Arial" w:hAnsi="Arial"/>
                <w:spacing w:val="4"/>
                <w:szCs w:val="16"/>
                <w:lang w:val="sl-SI"/>
              </w:rPr>
              <w:t>Točke</w:t>
            </w:r>
          </w:p>
        </w:tc>
        <w:tc>
          <w:tcPr>
            <w:tcW w:w="1660" w:type="dxa"/>
          </w:tcPr>
          <w:p w14:paraId="24428610" w14:textId="77777777" w:rsidR="008C68FA" w:rsidRPr="007819A5" w:rsidRDefault="008C68FA" w:rsidP="00AC63F3">
            <w:pPr>
              <w:keepNext/>
              <w:tabs>
                <w:tab w:val="decimal" w:pos="2598"/>
              </w:tabs>
              <w:jc w:val="right"/>
              <w:rPr>
                <w:rFonts w:ascii="Arial" w:hAnsi="Arial"/>
                <w:spacing w:val="4"/>
                <w:szCs w:val="16"/>
                <w:lang w:val="sl-SI"/>
              </w:rPr>
            </w:pPr>
            <w:r w:rsidRPr="007819A5">
              <w:rPr>
                <w:rFonts w:ascii="Arial" w:hAnsi="Arial"/>
                <w:spacing w:val="4"/>
                <w:szCs w:val="16"/>
                <w:lang w:val="sl-SI"/>
              </w:rPr>
              <w:t>Znesek (EUR)</w:t>
            </w:r>
          </w:p>
        </w:tc>
      </w:tr>
      <w:tr w:rsidR="008C68FA" w:rsidRPr="007819A5" w14:paraId="24FB7282" w14:textId="77777777" w:rsidTr="00CD11D0">
        <w:tc>
          <w:tcPr>
            <w:tcW w:w="4744" w:type="dxa"/>
          </w:tcPr>
          <w:p w14:paraId="3C5954B8" w14:textId="6F5BBDE8"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Ugovor</w:t>
            </w:r>
            <w:r w:rsidR="00ED4C95" w:rsidRPr="007819A5">
              <w:rPr>
                <w:rFonts w:ascii="Arial" w:hAnsi="Arial"/>
                <w:spacing w:val="4"/>
                <w:szCs w:val="16"/>
                <w:lang w:val="sl-SI"/>
              </w:rPr>
              <w:t xml:space="preserve"> (14. 1. 2026)</w:t>
            </w:r>
          </w:p>
        </w:tc>
        <w:tc>
          <w:tcPr>
            <w:tcW w:w="1050" w:type="dxa"/>
          </w:tcPr>
          <w:p w14:paraId="4A13EEF6" w14:textId="77777777"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31/7</w:t>
            </w:r>
          </w:p>
        </w:tc>
        <w:tc>
          <w:tcPr>
            <w:tcW w:w="1050" w:type="dxa"/>
          </w:tcPr>
          <w:p w14:paraId="79C31E38" w14:textId="792A5C1F" w:rsidR="008C68FA" w:rsidRPr="007819A5" w:rsidRDefault="00D43504" w:rsidP="00AC63F3">
            <w:pPr>
              <w:tabs>
                <w:tab w:val="decimal" w:pos="2598"/>
              </w:tabs>
              <w:rPr>
                <w:rFonts w:ascii="Arial" w:hAnsi="Arial"/>
                <w:spacing w:val="4"/>
                <w:szCs w:val="16"/>
                <w:lang w:val="sl-SI"/>
              </w:rPr>
            </w:pPr>
            <w:r w:rsidRPr="007819A5">
              <w:rPr>
                <w:rFonts w:ascii="Arial" w:hAnsi="Arial"/>
                <w:spacing w:val="4"/>
                <w:szCs w:val="16"/>
                <w:lang w:val="sl-SI"/>
              </w:rPr>
              <w:t>200</w:t>
            </w:r>
          </w:p>
        </w:tc>
        <w:tc>
          <w:tcPr>
            <w:tcW w:w="1660" w:type="dxa"/>
          </w:tcPr>
          <w:p w14:paraId="4D6B35CA" w14:textId="6D71D1C4" w:rsidR="008C68FA" w:rsidRPr="007819A5" w:rsidRDefault="00D555E9" w:rsidP="00AC63F3">
            <w:pPr>
              <w:tabs>
                <w:tab w:val="decimal" w:pos="1310"/>
              </w:tabs>
              <w:jc w:val="right"/>
              <w:rPr>
                <w:rFonts w:ascii="Arial" w:hAnsi="Arial"/>
                <w:spacing w:val="4"/>
                <w:szCs w:val="16"/>
                <w:lang w:val="sl-SI"/>
              </w:rPr>
            </w:pPr>
            <w:r w:rsidRPr="007819A5">
              <w:rPr>
                <w:rFonts w:ascii="Arial" w:hAnsi="Arial"/>
                <w:spacing w:val="4"/>
                <w:szCs w:val="16"/>
                <w:lang w:val="sl-SI"/>
              </w:rPr>
              <w:t>120</w:t>
            </w:r>
            <w:r w:rsidR="008C68FA" w:rsidRPr="007819A5">
              <w:rPr>
                <w:rFonts w:ascii="Arial" w:hAnsi="Arial"/>
                <w:spacing w:val="4"/>
                <w:szCs w:val="16"/>
                <w:lang w:val="sl-SI"/>
              </w:rPr>
              <w:t>,00</w:t>
            </w:r>
          </w:p>
        </w:tc>
      </w:tr>
      <w:tr w:rsidR="00CD11D0" w:rsidRPr="007819A5" w14:paraId="6E73405B" w14:textId="77777777" w:rsidTr="00CD11D0">
        <w:tc>
          <w:tcPr>
            <w:tcW w:w="4744" w:type="dxa"/>
          </w:tcPr>
          <w:p w14:paraId="6D27A19B" w14:textId="0FF77361" w:rsidR="00CD11D0" w:rsidRPr="007819A5" w:rsidRDefault="00F2148F" w:rsidP="00AC63F3">
            <w:pPr>
              <w:jc w:val="both"/>
              <w:rPr>
                <w:rFonts w:ascii="Arial" w:hAnsi="Arial"/>
                <w:spacing w:val="4"/>
                <w:szCs w:val="16"/>
                <w:lang w:val="sl-SI"/>
              </w:rPr>
            </w:pPr>
            <w:r w:rsidRPr="007819A5">
              <w:rPr>
                <w:rFonts w:ascii="Arial" w:hAnsi="Arial"/>
                <w:spacing w:val="4"/>
                <w:szCs w:val="16"/>
                <w:lang w:val="sl-SI"/>
              </w:rPr>
              <w:t>Poizvedba o obstoju sodne odločbe pri Višjem sodišču v Ljubljani (9. 3. 2026)</w:t>
            </w:r>
          </w:p>
        </w:tc>
        <w:tc>
          <w:tcPr>
            <w:tcW w:w="1050" w:type="dxa"/>
          </w:tcPr>
          <w:p w14:paraId="246FA4C8" w14:textId="004260F1" w:rsidR="00CD11D0" w:rsidRPr="007819A5" w:rsidRDefault="00F2148F" w:rsidP="00AC63F3">
            <w:pPr>
              <w:jc w:val="both"/>
              <w:rPr>
                <w:rFonts w:ascii="Arial" w:hAnsi="Arial"/>
                <w:spacing w:val="4"/>
                <w:szCs w:val="16"/>
                <w:lang w:val="sl-SI"/>
              </w:rPr>
            </w:pPr>
            <w:r w:rsidRPr="007819A5">
              <w:rPr>
                <w:rFonts w:ascii="Arial" w:hAnsi="Arial"/>
                <w:spacing w:val="4"/>
                <w:szCs w:val="16"/>
                <w:lang w:val="sl-SI"/>
              </w:rPr>
              <w:t>31/</w:t>
            </w:r>
            <w:r w:rsidR="009D6C51" w:rsidRPr="007819A5">
              <w:rPr>
                <w:rFonts w:ascii="Arial" w:hAnsi="Arial"/>
                <w:spacing w:val="4"/>
                <w:szCs w:val="16"/>
                <w:lang w:val="sl-SI"/>
              </w:rPr>
              <w:t xml:space="preserve">9, </w:t>
            </w:r>
            <w:r w:rsidR="007D50B4" w:rsidRPr="007819A5">
              <w:rPr>
                <w:rFonts w:ascii="Arial" w:hAnsi="Arial"/>
                <w:spacing w:val="4"/>
                <w:szCs w:val="16"/>
                <w:lang w:val="sl-SI"/>
              </w:rPr>
              <w:t>43/</w:t>
            </w:r>
            <w:r w:rsidR="00C52D56" w:rsidRPr="007819A5">
              <w:rPr>
                <w:rFonts w:ascii="Arial" w:hAnsi="Arial"/>
                <w:spacing w:val="4"/>
                <w:szCs w:val="16"/>
                <w:lang w:val="sl-SI"/>
              </w:rPr>
              <w:t>3</w:t>
            </w:r>
          </w:p>
        </w:tc>
        <w:tc>
          <w:tcPr>
            <w:tcW w:w="1050" w:type="dxa"/>
          </w:tcPr>
          <w:p w14:paraId="6A114EAA" w14:textId="1097D21A" w:rsidR="00CD11D0" w:rsidRPr="007819A5" w:rsidRDefault="00C52D56" w:rsidP="00AC63F3">
            <w:pPr>
              <w:tabs>
                <w:tab w:val="decimal" w:pos="2598"/>
              </w:tabs>
              <w:rPr>
                <w:rFonts w:ascii="Arial" w:hAnsi="Arial"/>
                <w:spacing w:val="4"/>
                <w:szCs w:val="16"/>
                <w:lang w:val="sl-SI"/>
              </w:rPr>
            </w:pPr>
            <w:r w:rsidRPr="007819A5">
              <w:rPr>
                <w:rFonts w:ascii="Arial" w:hAnsi="Arial"/>
                <w:spacing w:val="4"/>
                <w:szCs w:val="16"/>
                <w:lang w:val="sl-SI"/>
              </w:rPr>
              <w:t>50</w:t>
            </w:r>
          </w:p>
        </w:tc>
        <w:tc>
          <w:tcPr>
            <w:tcW w:w="1660" w:type="dxa"/>
          </w:tcPr>
          <w:p w14:paraId="3503D0EF" w14:textId="2BC0A381" w:rsidR="00CD11D0" w:rsidRPr="007819A5" w:rsidRDefault="00C52D56" w:rsidP="00AC63F3">
            <w:pPr>
              <w:tabs>
                <w:tab w:val="decimal" w:pos="1310"/>
              </w:tabs>
              <w:jc w:val="right"/>
              <w:rPr>
                <w:rFonts w:ascii="Arial" w:hAnsi="Arial"/>
                <w:spacing w:val="4"/>
                <w:szCs w:val="16"/>
                <w:lang w:val="sl-SI"/>
              </w:rPr>
            </w:pPr>
            <w:r w:rsidRPr="007819A5">
              <w:rPr>
                <w:rFonts w:ascii="Arial" w:hAnsi="Arial"/>
                <w:spacing w:val="4"/>
                <w:szCs w:val="16"/>
                <w:lang w:val="sl-SI"/>
              </w:rPr>
              <w:t>30,00</w:t>
            </w:r>
          </w:p>
        </w:tc>
      </w:tr>
      <w:tr w:rsidR="00C52D56" w:rsidRPr="007819A5" w14:paraId="32317D7A" w14:textId="77777777" w:rsidTr="00CD11D0">
        <w:tc>
          <w:tcPr>
            <w:tcW w:w="4744" w:type="dxa"/>
          </w:tcPr>
          <w:p w14:paraId="4BA4596C" w14:textId="6256F315" w:rsidR="00C52D56" w:rsidRPr="007819A5" w:rsidRDefault="00C52D56" w:rsidP="00C52D56">
            <w:pPr>
              <w:jc w:val="both"/>
              <w:rPr>
                <w:rFonts w:ascii="Arial" w:hAnsi="Arial"/>
                <w:spacing w:val="4"/>
                <w:szCs w:val="16"/>
                <w:lang w:val="sl-SI"/>
              </w:rPr>
            </w:pPr>
            <w:r w:rsidRPr="007819A5">
              <w:rPr>
                <w:rFonts w:ascii="Arial" w:hAnsi="Arial"/>
                <w:spacing w:val="4"/>
                <w:szCs w:val="16"/>
                <w:lang w:val="sl-SI"/>
              </w:rPr>
              <w:t>Poizvedba o obstoju sodne odločbe pri Višjem sodišču v Ljubljani (9. 3. 2026)</w:t>
            </w:r>
          </w:p>
        </w:tc>
        <w:tc>
          <w:tcPr>
            <w:tcW w:w="1050" w:type="dxa"/>
          </w:tcPr>
          <w:p w14:paraId="7B07711A" w14:textId="0C380CC5" w:rsidR="00C52D56" w:rsidRPr="007819A5" w:rsidRDefault="00C52D56" w:rsidP="00C52D56">
            <w:pPr>
              <w:jc w:val="both"/>
              <w:rPr>
                <w:rFonts w:ascii="Arial" w:hAnsi="Arial"/>
                <w:spacing w:val="4"/>
                <w:szCs w:val="16"/>
                <w:lang w:val="sl-SI"/>
              </w:rPr>
            </w:pPr>
            <w:r w:rsidRPr="007819A5">
              <w:rPr>
                <w:rFonts w:ascii="Arial" w:hAnsi="Arial"/>
                <w:spacing w:val="4"/>
                <w:szCs w:val="16"/>
                <w:lang w:val="sl-SI"/>
              </w:rPr>
              <w:t>31/9, 43/3</w:t>
            </w:r>
          </w:p>
        </w:tc>
        <w:tc>
          <w:tcPr>
            <w:tcW w:w="1050" w:type="dxa"/>
          </w:tcPr>
          <w:p w14:paraId="678AEFB9" w14:textId="5D4E9617" w:rsidR="00C52D56" w:rsidRPr="007819A5" w:rsidRDefault="00C52D56" w:rsidP="00C52D56">
            <w:pPr>
              <w:tabs>
                <w:tab w:val="decimal" w:pos="2598"/>
              </w:tabs>
              <w:rPr>
                <w:rFonts w:ascii="Arial" w:hAnsi="Arial"/>
                <w:spacing w:val="4"/>
                <w:szCs w:val="16"/>
                <w:lang w:val="sl-SI"/>
              </w:rPr>
            </w:pPr>
            <w:r w:rsidRPr="007819A5">
              <w:rPr>
                <w:rFonts w:ascii="Arial" w:hAnsi="Arial"/>
                <w:spacing w:val="4"/>
                <w:szCs w:val="16"/>
                <w:lang w:val="sl-SI"/>
              </w:rPr>
              <w:t>50</w:t>
            </w:r>
          </w:p>
        </w:tc>
        <w:tc>
          <w:tcPr>
            <w:tcW w:w="1660" w:type="dxa"/>
          </w:tcPr>
          <w:p w14:paraId="581B8105" w14:textId="2AE0D6DC" w:rsidR="00C52D56" w:rsidRPr="007819A5" w:rsidRDefault="00C52D56" w:rsidP="00C52D56">
            <w:pPr>
              <w:tabs>
                <w:tab w:val="decimal" w:pos="1310"/>
              </w:tabs>
              <w:jc w:val="right"/>
              <w:rPr>
                <w:rFonts w:ascii="Arial" w:hAnsi="Arial"/>
                <w:spacing w:val="4"/>
                <w:szCs w:val="16"/>
                <w:lang w:val="sl-SI"/>
              </w:rPr>
            </w:pPr>
            <w:r w:rsidRPr="007819A5">
              <w:rPr>
                <w:rFonts w:ascii="Arial" w:hAnsi="Arial"/>
                <w:spacing w:val="4"/>
                <w:szCs w:val="16"/>
                <w:lang w:val="sl-SI"/>
              </w:rPr>
              <w:t>30,00</w:t>
            </w:r>
          </w:p>
        </w:tc>
      </w:tr>
      <w:tr w:rsidR="00F2148F" w:rsidRPr="007819A5" w14:paraId="1AED070D" w14:textId="77777777" w:rsidTr="002B4741">
        <w:tc>
          <w:tcPr>
            <w:tcW w:w="4744" w:type="dxa"/>
          </w:tcPr>
          <w:p w14:paraId="339C6351" w14:textId="58216DEA" w:rsidR="00F2148F" w:rsidRPr="007819A5" w:rsidRDefault="00F2148F" w:rsidP="002B4741">
            <w:pPr>
              <w:jc w:val="both"/>
              <w:rPr>
                <w:rFonts w:ascii="Arial" w:hAnsi="Arial"/>
                <w:spacing w:val="4"/>
                <w:szCs w:val="16"/>
                <w:lang w:val="sl-SI"/>
              </w:rPr>
            </w:pPr>
            <w:r w:rsidRPr="007819A5">
              <w:rPr>
                <w:rFonts w:ascii="Arial" w:hAnsi="Arial"/>
                <w:spacing w:val="4"/>
                <w:szCs w:val="16"/>
                <w:lang w:val="sl-SI"/>
              </w:rPr>
              <w:t>Vloga Dolžnika (1</w:t>
            </w:r>
            <w:r w:rsidR="008D2D0B" w:rsidRPr="007819A5">
              <w:rPr>
                <w:rFonts w:ascii="Arial" w:hAnsi="Arial"/>
                <w:spacing w:val="4"/>
                <w:szCs w:val="16"/>
                <w:lang w:val="sl-SI"/>
              </w:rPr>
              <w:t>3</w:t>
            </w:r>
            <w:r w:rsidRPr="007819A5">
              <w:rPr>
                <w:rFonts w:ascii="Arial" w:hAnsi="Arial"/>
                <w:spacing w:val="4"/>
                <w:szCs w:val="16"/>
                <w:lang w:val="sl-SI"/>
              </w:rPr>
              <w:t>.3.2026)</w:t>
            </w:r>
          </w:p>
        </w:tc>
        <w:tc>
          <w:tcPr>
            <w:tcW w:w="1050" w:type="dxa"/>
          </w:tcPr>
          <w:p w14:paraId="119AEAAD" w14:textId="69A25934" w:rsidR="00F2148F" w:rsidRPr="007819A5" w:rsidRDefault="00C8644D" w:rsidP="002B4741">
            <w:pPr>
              <w:jc w:val="both"/>
              <w:rPr>
                <w:rFonts w:ascii="Arial" w:hAnsi="Arial"/>
                <w:spacing w:val="4"/>
                <w:szCs w:val="16"/>
                <w:lang w:val="sl-SI"/>
              </w:rPr>
            </w:pPr>
            <w:r w:rsidRPr="007819A5">
              <w:rPr>
                <w:rFonts w:ascii="Arial" w:hAnsi="Arial"/>
                <w:spacing w:val="4"/>
                <w:szCs w:val="16"/>
                <w:lang w:val="sl-SI"/>
              </w:rPr>
              <w:t>31/7</w:t>
            </w:r>
          </w:p>
        </w:tc>
        <w:tc>
          <w:tcPr>
            <w:tcW w:w="1050" w:type="dxa"/>
          </w:tcPr>
          <w:p w14:paraId="7F29B6ED" w14:textId="56A4185D" w:rsidR="00F2148F" w:rsidRPr="007819A5" w:rsidRDefault="00C8644D" w:rsidP="002B4741">
            <w:pPr>
              <w:tabs>
                <w:tab w:val="decimal" w:pos="2598"/>
              </w:tabs>
              <w:rPr>
                <w:rFonts w:ascii="Arial" w:hAnsi="Arial"/>
                <w:spacing w:val="4"/>
                <w:szCs w:val="16"/>
                <w:lang w:val="sl-SI"/>
              </w:rPr>
            </w:pPr>
            <w:r w:rsidRPr="007819A5">
              <w:rPr>
                <w:rFonts w:ascii="Arial" w:hAnsi="Arial"/>
                <w:spacing w:val="4"/>
                <w:szCs w:val="16"/>
                <w:lang w:val="sl-SI"/>
              </w:rPr>
              <w:t>200</w:t>
            </w:r>
          </w:p>
        </w:tc>
        <w:tc>
          <w:tcPr>
            <w:tcW w:w="1660" w:type="dxa"/>
          </w:tcPr>
          <w:p w14:paraId="7E5B9842" w14:textId="289BCCFD" w:rsidR="00F2148F" w:rsidRPr="007819A5" w:rsidRDefault="00C8644D" w:rsidP="002B4741">
            <w:pPr>
              <w:tabs>
                <w:tab w:val="decimal" w:pos="1310"/>
              </w:tabs>
              <w:jc w:val="right"/>
              <w:rPr>
                <w:rFonts w:ascii="Arial" w:hAnsi="Arial"/>
                <w:spacing w:val="4"/>
                <w:szCs w:val="16"/>
                <w:lang w:val="sl-SI"/>
              </w:rPr>
            </w:pPr>
            <w:r w:rsidRPr="007819A5">
              <w:rPr>
                <w:rFonts w:ascii="Arial" w:hAnsi="Arial"/>
                <w:spacing w:val="4"/>
                <w:szCs w:val="16"/>
                <w:lang w:val="sl-SI"/>
              </w:rPr>
              <w:t>120,00</w:t>
            </w:r>
          </w:p>
        </w:tc>
      </w:tr>
      <w:tr w:rsidR="008C68FA" w:rsidRPr="007819A5" w14:paraId="15F3AAF3" w14:textId="77777777" w:rsidTr="00CD11D0">
        <w:tc>
          <w:tcPr>
            <w:tcW w:w="4744" w:type="dxa"/>
          </w:tcPr>
          <w:p w14:paraId="5D649CD2" w14:textId="77777777"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Stroški</w:t>
            </w:r>
          </w:p>
        </w:tc>
        <w:tc>
          <w:tcPr>
            <w:tcW w:w="1050" w:type="dxa"/>
          </w:tcPr>
          <w:p w14:paraId="77E11BF2" w14:textId="77777777"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11 . člen</w:t>
            </w:r>
          </w:p>
        </w:tc>
        <w:tc>
          <w:tcPr>
            <w:tcW w:w="1050" w:type="dxa"/>
          </w:tcPr>
          <w:p w14:paraId="11FA1631" w14:textId="34B49BFD" w:rsidR="008C68FA" w:rsidRPr="007819A5" w:rsidRDefault="00CA67DA" w:rsidP="00AC63F3">
            <w:pPr>
              <w:tabs>
                <w:tab w:val="decimal" w:pos="2598"/>
              </w:tabs>
              <w:rPr>
                <w:rFonts w:ascii="Arial" w:hAnsi="Arial"/>
                <w:spacing w:val="4"/>
                <w:szCs w:val="16"/>
                <w:lang w:val="sl-SI"/>
              </w:rPr>
            </w:pPr>
            <w:r w:rsidRPr="007819A5">
              <w:rPr>
                <w:rFonts w:ascii="Arial" w:hAnsi="Arial"/>
                <w:spacing w:val="4"/>
                <w:szCs w:val="16"/>
                <w:lang w:val="sl-SI"/>
              </w:rPr>
              <w:t>10</w:t>
            </w:r>
          </w:p>
        </w:tc>
        <w:tc>
          <w:tcPr>
            <w:tcW w:w="1660" w:type="dxa"/>
          </w:tcPr>
          <w:p w14:paraId="42321245" w14:textId="2C46C448" w:rsidR="008C68FA" w:rsidRPr="007819A5" w:rsidRDefault="00CA67DA" w:rsidP="00AC63F3">
            <w:pPr>
              <w:tabs>
                <w:tab w:val="decimal" w:pos="1310"/>
              </w:tabs>
              <w:jc w:val="right"/>
              <w:rPr>
                <w:rFonts w:ascii="Arial" w:hAnsi="Arial"/>
                <w:spacing w:val="4"/>
                <w:szCs w:val="16"/>
                <w:lang w:val="sl-SI"/>
              </w:rPr>
            </w:pPr>
            <w:r w:rsidRPr="007819A5">
              <w:rPr>
                <w:rFonts w:ascii="Arial" w:hAnsi="Arial"/>
                <w:spacing w:val="4"/>
                <w:szCs w:val="16"/>
                <w:lang w:val="sl-SI"/>
              </w:rPr>
              <w:t>6,00</w:t>
            </w:r>
          </w:p>
        </w:tc>
      </w:tr>
      <w:tr w:rsidR="008C68FA" w:rsidRPr="007819A5" w14:paraId="61DCB2B6" w14:textId="77777777" w:rsidTr="00CD11D0">
        <w:tc>
          <w:tcPr>
            <w:tcW w:w="4744" w:type="dxa"/>
          </w:tcPr>
          <w:p w14:paraId="3FF1E380" w14:textId="77777777"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22 % DDV (pooblaščenec je zavezanec za DDV, Dolžnik pa ni identificiran za DDV in ni upravičen do odbitka vstopnega DDV)</w:t>
            </w:r>
          </w:p>
        </w:tc>
        <w:tc>
          <w:tcPr>
            <w:tcW w:w="1050" w:type="dxa"/>
          </w:tcPr>
          <w:p w14:paraId="3DB17A52" w14:textId="77777777" w:rsidR="008C68FA" w:rsidRPr="007819A5" w:rsidRDefault="008C68FA" w:rsidP="00AC63F3">
            <w:pPr>
              <w:jc w:val="both"/>
              <w:rPr>
                <w:rFonts w:ascii="Arial" w:hAnsi="Arial"/>
                <w:spacing w:val="4"/>
                <w:szCs w:val="16"/>
                <w:lang w:val="sl-SI"/>
              </w:rPr>
            </w:pPr>
          </w:p>
        </w:tc>
        <w:tc>
          <w:tcPr>
            <w:tcW w:w="1050" w:type="dxa"/>
          </w:tcPr>
          <w:p w14:paraId="5CAE66F1" w14:textId="77777777" w:rsidR="008C68FA" w:rsidRPr="007819A5" w:rsidRDefault="008C68FA" w:rsidP="00AC63F3">
            <w:pPr>
              <w:tabs>
                <w:tab w:val="decimal" w:pos="2598"/>
              </w:tabs>
              <w:rPr>
                <w:rFonts w:ascii="Arial" w:hAnsi="Arial"/>
                <w:spacing w:val="4"/>
                <w:szCs w:val="16"/>
                <w:lang w:val="sl-SI"/>
              </w:rPr>
            </w:pPr>
          </w:p>
        </w:tc>
        <w:tc>
          <w:tcPr>
            <w:tcW w:w="1660" w:type="dxa"/>
          </w:tcPr>
          <w:p w14:paraId="29B00C82" w14:textId="68DF596D" w:rsidR="008C68FA" w:rsidRPr="007819A5" w:rsidRDefault="00CA67DA" w:rsidP="00AC63F3">
            <w:pPr>
              <w:tabs>
                <w:tab w:val="decimal" w:pos="1310"/>
              </w:tabs>
              <w:jc w:val="right"/>
              <w:rPr>
                <w:rFonts w:ascii="Arial" w:hAnsi="Arial"/>
                <w:spacing w:val="4"/>
                <w:szCs w:val="16"/>
                <w:lang w:val="sl-SI"/>
              </w:rPr>
            </w:pPr>
            <w:r w:rsidRPr="007819A5">
              <w:rPr>
                <w:rFonts w:ascii="Arial" w:hAnsi="Arial"/>
                <w:spacing w:val="4"/>
                <w:szCs w:val="16"/>
                <w:lang w:val="sl-SI"/>
              </w:rPr>
              <w:t>67</w:t>
            </w:r>
            <w:r w:rsidR="0085225E" w:rsidRPr="007819A5">
              <w:rPr>
                <w:rFonts w:ascii="Arial" w:hAnsi="Arial"/>
                <w:spacing w:val="4"/>
                <w:szCs w:val="16"/>
                <w:lang w:val="sl-SI"/>
              </w:rPr>
              <w:t>,</w:t>
            </w:r>
            <w:r w:rsidRPr="007819A5">
              <w:rPr>
                <w:rFonts w:ascii="Arial" w:hAnsi="Arial"/>
                <w:spacing w:val="4"/>
                <w:szCs w:val="16"/>
                <w:lang w:val="sl-SI"/>
              </w:rPr>
              <w:t>32</w:t>
            </w:r>
          </w:p>
        </w:tc>
      </w:tr>
      <w:tr w:rsidR="008C68FA" w:rsidRPr="007819A5" w14:paraId="6C0C1DAF" w14:textId="77777777" w:rsidTr="00CD11D0">
        <w:tc>
          <w:tcPr>
            <w:tcW w:w="4744" w:type="dxa"/>
          </w:tcPr>
          <w:p w14:paraId="6AC0E800" w14:textId="77777777" w:rsidR="008C68FA" w:rsidRPr="007819A5" w:rsidRDefault="008C68FA" w:rsidP="00AC63F3">
            <w:pPr>
              <w:jc w:val="both"/>
              <w:rPr>
                <w:rFonts w:ascii="Arial" w:hAnsi="Arial"/>
                <w:b/>
                <w:spacing w:val="4"/>
                <w:szCs w:val="16"/>
                <w:lang w:val="sl-SI"/>
              </w:rPr>
            </w:pPr>
            <w:r w:rsidRPr="007819A5">
              <w:rPr>
                <w:rFonts w:ascii="Arial" w:hAnsi="Arial"/>
                <w:b/>
                <w:spacing w:val="4"/>
                <w:szCs w:val="16"/>
                <w:lang w:val="sl-SI"/>
              </w:rPr>
              <w:t>Skupaj</w:t>
            </w:r>
          </w:p>
        </w:tc>
        <w:tc>
          <w:tcPr>
            <w:tcW w:w="1050" w:type="dxa"/>
          </w:tcPr>
          <w:p w14:paraId="059139D2" w14:textId="77777777" w:rsidR="008C68FA" w:rsidRPr="007819A5" w:rsidRDefault="008C68FA" w:rsidP="00AC63F3">
            <w:pPr>
              <w:jc w:val="both"/>
              <w:rPr>
                <w:rFonts w:ascii="Arial" w:hAnsi="Arial"/>
                <w:b/>
                <w:spacing w:val="4"/>
                <w:szCs w:val="16"/>
                <w:lang w:val="sl-SI"/>
              </w:rPr>
            </w:pPr>
          </w:p>
        </w:tc>
        <w:tc>
          <w:tcPr>
            <w:tcW w:w="1050" w:type="dxa"/>
          </w:tcPr>
          <w:p w14:paraId="2F63DD65" w14:textId="77777777" w:rsidR="008C68FA" w:rsidRPr="007819A5" w:rsidRDefault="008C68FA" w:rsidP="00AC63F3">
            <w:pPr>
              <w:tabs>
                <w:tab w:val="decimal" w:pos="2598"/>
              </w:tabs>
              <w:rPr>
                <w:rFonts w:ascii="Arial" w:hAnsi="Arial"/>
                <w:b/>
                <w:spacing w:val="4"/>
                <w:szCs w:val="16"/>
                <w:lang w:val="sl-SI"/>
              </w:rPr>
            </w:pPr>
          </w:p>
        </w:tc>
        <w:tc>
          <w:tcPr>
            <w:tcW w:w="1660" w:type="dxa"/>
          </w:tcPr>
          <w:p w14:paraId="253136B2" w14:textId="6A903326" w:rsidR="008C68FA" w:rsidRPr="007819A5" w:rsidRDefault="008C68FA" w:rsidP="00AC63F3">
            <w:pPr>
              <w:tabs>
                <w:tab w:val="decimal" w:pos="1310"/>
              </w:tabs>
              <w:jc w:val="right"/>
              <w:rPr>
                <w:rFonts w:ascii="Arial" w:hAnsi="Arial"/>
                <w:b/>
                <w:spacing w:val="4"/>
                <w:szCs w:val="16"/>
                <w:lang w:val="sl-SI"/>
              </w:rPr>
            </w:pPr>
            <w:r w:rsidRPr="007819A5">
              <w:rPr>
                <w:rFonts w:ascii="Arial" w:hAnsi="Arial"/>
                <w:b/>
                <w:spacing w:val="4"/>
                <w:szCs w:val="16"/>
              </w:rPr>
              <w:fldChar w:fldCharType="begin"/>
            </w:r>
            <w:r w:rsidRPr="007819A5">
              <w:rPr>
                <w:rFonts w:ascii="Arial" w:hAnsi="Arial"/>
                <w:b/>
                <w:spacing w:val="4"/>
                <w:szCs w:val="16"/>
                <w:lang w:val="sl-SI"/>
              </w:rPr>
              <w:instrText xml:space="preserve"> =SUM(ABOVE) \# "#.##0,00" </w:instrText>
            </w:r>
            <w:r w:rsidRPr="007819A5">
              <w:rPr>
                <w:rFonts w:ascii="Arial" w:hAnsi="Arial"/>
                <w:b/>
                <w:spacing w:val="4"/>
                <w:szCs w:val="16"/>
              </w:rPr>
              <w:fldChar w:fldCharType="separate"/>
            </w:r>
            <w:r w:rsidR="00D26373">
              <w:rPr>
                <w:rFonts w:ascii="Arial" w:hAnsi="Arial"/>
                <w:b/>
                <w:noProof/>
                <w:spacing w:val="4"/>
                <w:szCs w:val="16"/>
              </w:rPr>
              <w:t xml:space="preserve"> 373,32</w:t>
            </w:r>
            <w:r w:rsidRPr="007819A5">
              <w:rPr>
                <w:rFonts w:ascii="Arial" w:hAnsi="Arial"/>
                <w:b/>
                <w:spacing w:val="4"/>
                <w:szCs w:val="16"/>
              </w:rPr>
              <w:fldChar w:fldCharType="end"/>
            </w:r>
          </w:p>
        </w:tc>
      </w:tr>
      <w:tr w:rsidR="008C68FA" w:rsidRPr="007819A5" w14:paraId="27090426" w14:textId="77777777" w:rsidTr="00CD11D0">
        <w:tc>
          <w:tcPr>
            <w:tcW w:w="4744" w:type="dxa"/>
          </w:tcPr>
          <w:p w14:paraId="27DBA64E" w14:textId="77777777" w:rsidR="008C68FA" w:rsidRPr="007819A5" w:rsidRDefault="008C68FA" w:rsidP="00AC63F3">
            <w:pPr>
              <w:jc w:val="both"/>
              <w:rPr>
                <w:rFonts w:ascii="Arial" w:hAnsi="Arial"/>
                <w:spacing w:val="4"/>
                <w:szCs w:val="16"/>
                <w:lang w:val="sl-SI"/>
              </w:rPr>
            </w:pPr>
            <w:r w:rsidRPr="007819A5">
              <w:rPr>
                <w:rFonts w:ascii="Arial" w:hAnsi="Arial"/>
                <w:spacing w:val="4"/>
                <w:szCs w:val="16"/>
                <w:lang w:val="sl-SI"/>
              </w:rPr>
              <w:t>Sodne takse</w:t>
            </w:r>
          </w:p>
        </w:tc>
        <w:tc>
          <w:tcPr>
            <w:tcW w:w="1050" w:type="dxa"/>
          </w:tcPr>
          <w:p w14:paraId="3087CF2F" w14:textId="77777777" w:rsidR="008C68FA" w:rsidRPr="007819A5" w:rsidRDefault="008C68FA" w:rsidP="00AC63F3">
            <w:pPr>
              <w:jc w:val="both"/>
              <w:rPr>
                <w:rFonts w:ascii="Arial" w:hAnsi="Arial"/>
                <w:spacing w:val="4"/>
                <w:szCs w:val="16"/>
                <w:lang w:val="sl-SI"/>
              </w:rPr>
            </w:pPr>
          </w:p>
        </w:tc>
        <w:tc>
          <w:tcPr>
            <w:tcW w:w="1050" w:type="dxa"/>
          </w:tcPr>
          <w:p w14:paraId="65241789" w14:textId="77777777" w:rsidR="008C68FA" w:rsidRPr="007819A5" w:rsidRDefault="008C68FA" w:rsidP="00AC63F3">
            <w:pPr>
              <w:tabs>
                <w:tab w:val="decimal" w:pos="2598"/>
              </w:tabs>
              <w:rPr>
                <w:rFonts w:ascii="Arial" w:hAnsi="Arial"/>
                <w:spacing w:val="4"/>
                <w:szCs w:val="16"/>
                <w:lang w:val="sl-SI"/>
              </w:rPr>
            </w:pPr>
          </w:p>
        </w:tc>
        <w:tc>
          <w:tcPr>
            <w:tcW w:w="1660" w:type="dxa"/>
          </w:tcPr>
          <w:p w14:paraId="34A7DE54" w14:textId="77777777" w:rsidR="008C68FA" w:rsidRPr="007819A5" w:rsidRDefault="008C68FA" w:rsidP="00AC63F3">
            <w:pPr>
              <w:tabs>
                <w:tab w:val="decimal" w:pos="1310"/>
              </w:tabs>
              <w:rPr>
                <w:rFonts w:ascii="Arial" w:hAnsi="Arial"/>
                <w:spacing w:val="4"/>
                <w:szCs w:val="16"/>
                <w:lang w:val="sl-SI"/>
              </w:rPr>
            </w:pPr>
            <w:r w:rsidRPr="007819A5">
              <w:rPr>
                <w:rFonts w:ascii="Arial" w:hAnsi="Arial"/>
                <w:spacing w:val="4"/>
                <w:szCs w:val="16"/>
                <w:lang w:val="sl-SI"/>
              </w:rPr>
              <w:t>po odmeri sodišča</w:t>
            </w:r>
          </w:p>
        </w:tc>
      </w:tr>
    </w:tbl>
    <w:p w14:paraId="57FD7F0A" w14:textId="77777777" w:rsidR="008C68FA" w:rsidRPr="007819A5" w:rsidRDefault="008C68FA" w:rsidP="008C68FA"/>
    <w:sectPr w:rsidR="008C68FA" w:rsidRPr="007819A5" w:rsidSect="004315B6">
      <w:headerReference w:type="first" r:id="rId19"/>
      <w:type w:val="continuous"/>
      <w:pgSz w:w="11906" w:h="16838"/>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EF46" w14:textId="77777777" w:rsidR="00C31826" w:rsidRPr="007819A5" w:rsidRDefault="00C31826" w:rsidP="00031D9E">
      <w:r w:rsidRPr="007819A5">
        <w:separator/>
      </w:r>
    </w:p>
    <w:p w14:paraId="543C3941" w14:textId="77777777" w:rsidR="00C31826" w:rsidRPr="007819A5" w:rsidRDefault="00C31826" w:rsidP="00AA6570">
      <w:pPr>
        <w:spacing w:after="0" w:line="240" w:lineRule="auto"/>
      </w:pPr>
    </w:p>
  </w:endnote>
  <w:endnote w:type="continuationSeparator" w:id="0">
    <w:p w14:paraId="6DC7480D" w14:textId="77777777" w:rsidR="00C31826" w:rsidRPr="007819A5" w:rsidRDefault="00C31826" w:rsidP="00031D9E">
      <w:r w:rsidRPr="007819A5">
        <w:continuationSeparator/>
      </w:r>
    </w:p>
    <w:p w14:paraId="11240965" w14:textId="77777777" w:rsidR="00C31826" w:rsidRPr="007819A5" w:rsidRDefault="00C31826" w:rsidP="00AA6570">
      <w:pPr>
        <w:spacing w:after="0" w:line="240" w:lineRule="auto"/>
      </w:pPr>
    </w:p>
  </w:endnote>
  <w:endnote w:type="continuationNotice" w:id="1">
    <w:p w14:paraId="5E87BF69" w14:textId="77777777" w:rsidR="00C31826" w:rsidRPr="007819A5" w:rsidRDefault="00C318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423C" w14:textId="77777777" w:rsidR="00F97564" w:rsidRPr="007819A5" w:rsidRDefault="00F97564" w:rsidP="001B47F3">
    <w:pPr>
      <w:pStyle w:val="Footer"/>
      <w:jc w:val="center"/>
      <w:rPr>
        <w:rFonts w:ascii="Arial" w:hAnsi="Arial" w:cs="Arial"/>
      </w:rPr>
    </w:pPr>
    <w:r w:rsidRPr="007819A5">
      <w:rPr>
        <w:rFonts w:ascii="Arial" w:hAnsi="Arial" w:cs="Arial"/>
        <w:sz w:val="16"/>
        <w:szCs w:val="16"/>
      </w:rPr>
      <w:fldChar w:fldCharType="begin"/>
    </w:r>
    <w:r w:rsidRPr="007819A5">
      <w:rPr>
        <w:rFonts w:ascii="Arial" w:hAnsi="Arial" w:cs="Arial"/>
        <w:sz w:val="16"/>
        <w:szCs w:val="16"/>
      </w:rPr>
      <w:instrText xml:space="preserve"> PAGE   \* MERGEFORMAT </w:instrText>
    </w:r>
    <w:r w:rsidRPr="007819A5">
      <w:rPr>
        <w:rFonts w:ascii="Arial" w:hAnsi="Arial" w:cs="Arial"/>
        <w:sz w:val="16"/>
        <w:szCs w:val="16"/>
      </w:rPr>
      <w:fldChar w:fldCharType="separate"/>
    </w:r>
    <w:r w:rsidRPr="007819A5">
      <w:rPr>
        <w:rFonts w:ascii="Arial" w:hAnsi="Arial" w:cs="Arial"/>
        <w:sz w:val="16"/>
        <w:szCs w:val="16"/>
      </w:rPr>
      <w:t>1</w:t>
    </w:r>
    <w:r w:rsidRPr="007819A5">
      <w:rPr>
        <w:rFonts w:ascii="Arial" w:hAnsi="Arial" w:cs="Arial"/>
        <w:sz w:val="16"/>
        <w:szCs w:val="16"/>
      </w:rPr>
      <w:fldChar w:fldCharType="end"/>
    </w:r>
    <w:r w:rsidRPr="007819A5">
      <w:rPr>
        <w:rFonts w:ascii="Arial" w:hAnsi="Arial" w:cs="Arial"/>
        <w:sz w:val="16"/>
        <w:szCs w:val="16"/>
      </w:rPr>
      <w:t>/</w:t>
    </w:r>
    <w:r w:rsidRPr="007819A5">
      <w:rPr>
        <w:rFonts w:ascii="Arial" w:hAnsi="Arial" w:cs="Arial"/>
        <w:sz w:val="16"/>
        <w:szCs w:val="16"/>
      </w:rPr>
      <w:fldChar w:fldCharType="begin"/>
    </w:r>
    <w:r w:rsidRPr="007819A5">
      <w:rPr>
        <w:rFonts w:ascii="Arial" w:hAnsi="Arial" w:cs="Arial"/>
        <w:sz w:val="16"/>
        <w:szCs w:val="16"/>
      </w:rPr>
      <w:instrText xml:space="preserve"> NUMPAGES   \* MERGEFORMAT </w:instrText>
    </w:r>
    <w:r w:rsidRPr="007819A5">
      <w:rPr>
        <w:rFonts w:ascii="Arial" w:hAnsi="Arial" w:cs="Arial"/>
        <w:sz w:val="16"/>
        <w:szCs w:val="16"/>
      </w:rPr>
      <w:fldChar w:fldCharType="separate"/>
    </w:r>
    <w:r w:rsidRPr="007819A5">
      <w:rPr>
        <w:rFonts w:ascii="Arial" w:hAnsi="Arial" w:cs="Arial"/>
        <w:sz w:val="16"/>
        <w:szCs w:val="16"/>
      </w:rPr>
      <w:t>4</w:t>
    </w:r>
    <w:r w:rsidRPr="007819A5">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5EC0" w14:textId="77777777" w:rsidR="00F97564" w:rsidRPr="007819A5" w:rsidRDefault="00F97564" w:rsidP="001B47F3">
    <w:pPr>
      <w:pStyle w:val="Footer"/>
      <w:jc w:val="center"/>
      <w:rPr>
        <w:rFonts w:ascii="Arial" w:hAnsi="Arial" w:cs="Arial"/>
      </w:rPr>
    </w:pPr>
    <w:r w:rsidRPr="007819A5">
      <w:rPr>
        <w:rFonts w:ascii="Arial" w:hAnsi="Arial" w:cs="Arial"/>
        <w:sz w:val="16"/>
        <w:szCs w:val="16"/>
      </w:rPr>
      <w:fldChar w:fldCharType="begin"/>
    </w:r>
    <w:r w:rsidRPr="007819A5">
      <w:rPr>
        <w:rFonts w:ascii="Arial" w:hAnsi="Arial" w:cs="Arial"/>
        <w:sz w:val="16"/>
        <w:szCs w:val="16"/>
      </w:rPr>
      <w:instrText xml:space="preserve"> PAGE   \* MERGEFORMAT </w:instrText>
    </w:r>
    <w:r w:rsidRPr="007819A5">
      <w:rPr>
        <w:rFonts w:ascii="Arial" w:hAnsi="Arial" w:cs="Arial"/>
        <w:sz w:val="16"/>
        <w:szCs w:val="16"/>
      </w:rPr>
      <w:fldChar w:fldCharType="separate"/>
    </w:r>
    <w:r w:rsidRPr="007819A5">
      <w:rPr>
        <w:rFonts w:ascii="Arial" w:hAnsi="Arial" w:cs="Arial"/>
        <w:sz w:val="16"/>
        <w:szCs w:val="16"/>
      </w:rPr>
      <w:t>30</w:t>
    </w:r>
    <w:r w:rsidRPr="007819A5">
      <w:rPr>
        <w:rFonts w:ascii="Arial" w:hAnsi="Arial" w:cs="Arial"/>
        <w:sz w:val="16"/>
        <w:szCs w:val="16"/>
      </w:rPr>
      <w:fldChar w:fldCharType="end"/>
    </w:r>
    <w:r w:rsidRPr="007819A5">
      <w:rPr>
        <w:rFonts w:ascii="Arial" w:hAnsi="Arial" w:cs="Arial"/>
        <w:sz w:val="16"/>
        <w:szCs w:val="16"/>
      </w:rPr>
      <w:t>/</w:t>
    </w:r>
    <w:r w:rsidRPr="007819A5">
      <w:rPr>
        <w:rFonts w:ascii="Arial" w:hAnsi="Arial" w:cs="Arial"/>
        <w:sz w:val="16"/>
        <w:szCs w:val="16"/>
      </w:rPr>
      <w:fldChar w:fldCharType="begin"/>
    </w:r>
    <w:r w:rsidRPr="007819A5">
      <w:rPr>
        <w:rFonts w:ascii="Arial" w:hAnsi="Arial" w:cs="Arial"/>
        <w:sz w:val="16"/>
        <w:szCs w:val="16"/>
      </w:rPr>
      <w:instrText xml:space="preserve"> NUMPAGES   \* MERGEFORMAT </w:instrText>
    </w:r>
    <w:r w:rsidRPr="007819A5">
      <w:rPr>
        <w:rFonts w:ascii="Arial" w:hAnsi="Arial" w:cs="Arial"/>
        <w:sz w:val="16"/>
        <w:szCs w:val="16"/>
      </w:rPr>
      <w:fldChar w:fldCharType="separate"/>
    </w:r>
    <w:r w:rsidRPr="007819A5">
      <w:rPr>
        <w:rFonts w:ascii="Arial" w:hAnsi="Arial" w:cs="Arial"/>
        <w:sz w:val="16"/>
        <w:szCs w:val="16"/>
      </w:rPr>
      <w:t>4</w:t>
    </w:r>
    <w:r w:rsidRPr="007819A5">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6605" w14:textId="77777777" w:rsidR="00C31826" w:rsidRPr="007819A5" w:rsidRDefault="00C31826" w:rsidP="00AA6570">
      <w:pPr>
        <w:spacing w:after="0" w:line="240" w:lineRule="auto"/>
      </w:pPr>
      <w:r w:rsidRPr="007819A5">
        <w:separator/>
      </w:r>
    </w:p>
  </w:footnote>
  <w:footnote w:type="continuationSeparator" w:id="0">
    <w:p w14:paraId="7E2678E7" w14:textId="77777777" w:rsidR="00C31826" w:rsidRPr="007819A5" w:rsidRDefault="00C31826" w:rsidP="00031D9E">
      <w:r w:rsidRPr="007819A5">
        <w:continuationSeparator/>
      </w:r>
    </w:p>
    <w:p w14:paraId="24F93DB1" w14:textId="77777777" w:rsidR="00C31826" w:rsidRPr="007819A5" w:rsidRDefault="00C31826" w:rsidP="00AA6570">
      <w:pPr>
        <w:spacing w:after="0" w:line="240" w:lineRule="auto"/>
      </w:pPr>
    </w:p>
  </w:footnote>
  <w:footnote w:type="continuationNotice" w:id="1">
    <w:p w14:paraId="585DB52B" w14:textId="77777777" w:rsidR="00C31826" w:rsidRPr="007819A5" w:rsidRDefault="00C31826">
      <w:pPr>
        <w:spacing w:after="0" w:line="240" w:lineRule="auto"/>
      </w:pPr>
    </w:p>
  </w:footnote>
  <w:footnote w:id="2">
    <w:p w14:paraId="0D4578A7" w14:textId="5A332DB5" w:rsidR="000607C5" w:rsidRPr="007819A5" w:rsidRDefault="000607C5">
      <w:pPr>
        <w:pStyle w:val="FootnoteText"/>
      </w:pPr>
      <w:r w:rsidRPr="007819A5">
        <w:rPr>
          <w:rStyle w:val="FootnoteReference"/>
        </w:rPr>
        <w:footnoteRef/>
      </w:r>
      <w:r w:rsidRPr="007819A5">
        <w:t xml:space="preserve"> </w:t>
      </w:r>
      <w:r w:rsidRPr="007819A5">
        <w:tab/>
      </w:r>
      <w:r w:rsidR="008B2E20" w:rsidRPr="007819A5">
        <w:t>Poglavje 3 Vloge Upnic.</w:t>
      </w:r>
    </w:p>
  </w:footnote>
  <w:footnote w:id="3">
    <w:p w14:paraId="5EFA6CE7" w14:textId="68024FBB" w:rsidR="00D80290" w:rsidRPr="007819A5" w:rsidRDefault="00D80290">
      <w:pPr>
        <w:pStyle w:val="FootnoteText"/>
      </w:pPr>
      <w:r w:rsidRPr="007819A5">
        <w:rPr>
          <w:rStyle w:val="FootnoteReference"/>
        </w:rPr>
        <w:footnoteRef/>
      </w:r>
      <w:r w:rsidRPr="007819A5">
        <w:t xml:space="preserve"> </w:t>
      </w:r>
      <w:r w:rsidRPr="007819A5">
        <w:tab/>
        <w:t xml:space="preserve">Dolžnik sicer opozarja, da </w:t>
      </w:r>
      <w:r w:rsidR="00295B3E" w:rsidRPr="007819A5">
        <w:t>je na</w:t>
      </w:r>
      <w:r w:rsidRPr="007819A5">
        <w:t xml:space="preserve"> prvi strani </w:t>
      </w:r>
      <w:r w:rsidR="00295B3E" w:rsidRPr="007819A5">
        <w:t>Vloge upnic za navedbo upnic zapisano tudi "</w:t>
      </w:r>
      <w:r w:rsidR="00295B3E" w:rsidRPr="007819A5">
        <w:rPr>
          <w:i/>
          <w:iCs/>
        </w:rPr>
        <w:t>ki ju obe zastopa:</w:t>
      </w:r>
      <w:r w:rsidR="00295B3E" w:rsidRPr="007819A5">
        <w:t xml:space="preserve">", vendar naziva pooblaščenca ni. Dolžniku ni znano, ali sta Upnici </w:t>
      </w:r>
      <w:r w:rsidR="005D7A74" w:rsidRPr="007819A5">
        <w:t>sodišču naznanili morebitno prenehanje pooblastila dosedanjemu pooblaščencu.</w:t>
      </w:r>
    </w:p>
  </w:footnote>
  <w:footnote w:id="4">
    <w:p w14:paraId="07AC3FBD" w14:textId="3DEB2258" w:rsidR="00685AF7" w:rsidRPr="007819A5" w:rsidRDefault="00685AF7">
      <w:pPr>
        <w:pStyle w:val="FootnoteText"/>
      </w:pPr>
      <w:r w:rsidRPr="007819A5">
        <w:rPr>
          <w:rStyle w:val="FootnoteReference"/>
        </w:rPr>
        <w:footnoteRef/>
      </w:r>
      <w:r w:rsidRPr="007819A5">
        <w:t xml:space="preserve"> </w:t>
      </w:r>
      <w:r w:rsidRPr="007819A5">
        <w:tab/>
        <w:t>A. Galič, ZPP s komentarjem, komentar k 180. členu, II. knjiga, str. 131-132, točka 11.</w:t>
      </w:r>
    </w:p>
  </w:footnote>
  <w:footnote w:id="5">
    <w:p w14:paraId="532CFECD" w14:textId="77777777" w:rsidR="009A2806" w:rsidRPr="007819A5" w:rsidRDefault="00097A56">
      <w:pPr>
        <w:pStyle w:val="FootnoteText"/>
      </w:pPr>
      <w:r w:rsidRPr="007819A5">
        <w:rPr>
          <w:rStyle w:val="FootnoteReference"/>
        </w:rPr>
        <w:footnoteRef/>
      </w:r>
      <w:r w:rsidRPr="007819A5">
        <w:t xml:space="preserve"> </w:t>
      </w:r>
      <w:r w:rsidR="005C3EB1" w:rsidRPr="007819A5">
        <w:tab/>
        <w:t>Prim. VSRS sodba II Ips 110/2014</w:t>
      </w:r>
      <w:r w:rsidR="005F1483" w:rsidRPr="007819A5">
        <w:t>: "</w:t>
      </w:r>
      <w:r w:rsidR="005F1483" w:rsidRPr="007819A5">
        <w:rPr>
          <w:i/>
          <w:iCs/>
        </w:rPr>
        <w:t xml:space="preserve">Tožba je zahteva tožnika, naj mu sodišče proti tožencu nudi pravno varstvo določene vsebine. Z njo se pravdni postopek začne in predstavlja glavno ter samostojno procesno dejanje tožnika. </w:t>
      </w:r>
      <w:r w:rsidR="005F1483" w:rsidRPr="007819A5">
        <w:rPr>
          <w:b/>
          <w:bCs/>
          <w:i/>
          <w:iCs/>
        </w:rPr>
        <w:t>Vse navedbe, na katere tožnik opira svojo zahtevo za sodno varstvo, morajo zato biti razvidne že iz tožbe</w:t>
      </w:r>
      <w:r w:rsidR="005F1483" w:rsidRPr="007819A5">
        <w:rPr>
          <w:i/>
          <w:iCs/>
        </w:rPr>
        <w:t xml:space="preserve">. S tem (in nadaljnjimi v skladu z zakonskimi zahtevami pravočasno navedenimi dejstvi) je začrtana dejanska podlaga spora. </w:t>
      </w:r>
      <w:r w:rsidR="005F1483" w:rsidRPr="007819A5">
        <w:rPr>
          <w:b/>
          <w:bCs/>
          <w:i/>
          <w:iCs/>
        </w:rPr>
        <w:t>Zato ni sprejemljivo, da se tožnik sklicuje na priloge tožbe, listinsko dokumentacijo ali v drugih zadevah in postopkih dane navedbe. Sklicevanje na vsebino drugih listin in dokumentov kot na lastne navedbe namreč povzroča tako pri sodišču kot pri nasprotni stranki nejasnost in negotovost o vsebini trditvene podlage tožbe in dejanske podlage spora nasploh</w:t>
      </w:r>
      <w:r w:rsidR="005F1483" w:rsidRPr="007819A5">
        <w:rPr>
          <w:i/>
          <w:iCs/>
        </w:rPr>
        <w:t>. Zato mora biti pristop k dovolitvi sklicevanja na priloge tožbe kot lastne navedbe stranke restriktiven.(4) [Tako sodna praksa kot strankine navedbe upošteva mnenje strokovnjaka, ki ga stranka angažira sama pred pravdo, praviloma zaradi opredelitve obsega in z njim povezane višine škode - v takem primeru se dopušča, da stranka na splošno opiše okoliščine glede škode, njena podrobnejša struktura pa izhaja iz takšnega zasebnega mnenja strokovnjaka.] V primerih, kot je obravnavani, ko konkretna relevantna dejanja sploh še niso konkretizirana, pa je sklicevanje na dokumentacijo povsem neprimerno, saj ni mogoče pričakovati od sodišča, da bo samo v obširni dokumentaciji iskalo in izluščilo, katera dejstva bi utegnila biti relevantna za odločitev v sporu. S tem bi sodišče prevzelo vlogo stranke in samo – morda celo mimo volje stranke - oblikovalo dejansko podlago spora, obenem pa bi onemogočilo nasprotni stranki izjaviti se o relevantnih dejstvih, saj ji ne bi bilo znano, katera iz obširne dokumentacije bo sodišče sploh prepoznalo za taka. Priložena dokumentacija bi torej lahko služila le kot dokaz za obstoj že navedenih relevantnih dejstev. Neutemeljeno tožnik tudi meni, da bi ga moralo sodišče pozvati, da pripravi povzetek najbistvenejših navedb, in mu za to dati ustrezen rok. Stranka mora ustrezno procesno gradivo zbrati pred začetkom postopka in se ne more zanašati na to, da ga bo oblikovala šele v teku pravdnega postopka. Sicer pa, kot je bilo že rečeno, je bil prejšnji narok preklican ravno zaradi podobnega predloga samega tožnika.</w:t>
      </w:r>
      <w:r w:rsidR="005F1483" w:rsidRPr="007819A5">
        <w:t>"</w:t>
      </w:r>
      <w:r w:rsidR="00F2390D" w:rsidRPr="007819A5">
        <w:t>.</w:t>
      </w:r>
    </w:p>
    <w:p w14:paraId="4380C1BD" w14:textId="2EEC306E" w:rsidR="00097A56" w:rsidRPr="007819A5" w:rsidRDefault="009A2806">
      <w:pPr>
        <w:pStyle w:val="FootnoteText"/>
      </w:pPr>
      <w:r w:rsidRPr="007819A5">
        <w:tab/>
      </w:r>
      <w:r w:rsidR="00F2390D" w:rsidRPr="007819A5">
        <w:t xml:space="preserve">Prim. tudi </w:t>
      </w:r>
      <w:r w:rsidR="007070CA" w:rsidRPr="007819A5">
        <w:t>VSL sodba I Cp 3152/2011, VSL sodba in sklep III Cp 954/2016, VSL sklep I Cpg 8/2015</w:t>
      </w:r>
      <w:r w:rsidRPr="007819A5">
        <w:t>, VSL sodba I Cp 3365/2011, VSL sklep I Cpg 104/2000, VSL sodba in sklep I Cp 1361/99</w:t>
      </w:r>
      <w:r w:rsidR="00D068E7" w:rsidRPr="007819A5">
        <w:t>, Sodba in sklep III Ips 128/98, Sodba II Ips 567/2008.</w:t>
      </w:r>
    </w:p>
  </w:footnote>
  <w:footnote w:id="6">
    <w:p w14:paraId="11889B84" w14:textId="100D3B64" w:rsidR="00EF50C2" w:rsidRPr="007819A5" w:rsidRDefault="00EF50C2">
      <w:pPr>
        <w:pStyle w:val="FootnoteText"/>
      </w:pPr>
      <w:r w:rsidRPr="007819A5">
        <w:rPr>
          <w:rStyle w:val="FootnoteReference"/>
        </w:rPr>
        <w:footnoteRef/>
      </w:r>
      <w:r w:rsidRPr="007819A5">
        <w:t xml:space="preserve"> </w:t>
      </w:r>
      <w:r w:rsidRPr="007819A5">
        <w:tab/>
        <w:t>Prim. str. 4 mnenja s 6. 10. 2022.</w:t>
      </w:r>
    </w:p>
  </w:footnote>
  <w:footnote w:id="7">
    <w:p w14:paraId="56F46D2E" w14:textId="67F1EB24" w:rsidR="00195D51" w:rsidRDefault="00195D51">
      <w:pPr>
        <w:pStyle w:val="FootnoteText"/>
      </w:pPr>
      <w:r w:rsidRPr="007819A5">
        <w:rPr>
          <w:rStyle w:val="FootnoteReference"/>
        </w:rPr>
        <w:footnoteRef/>
      </w:r>
      <w:r w:rsidRPr="007819A5">
        <w:t xml:space="preserve"> </w:t>
      </w:r>
      <w:r w:rsidRPr="007819A5">
        <w:tab/>
      </w:r>
      <w:r w:rsidR="00F36D01" w:rsidRPr="007819A5">
        <w:t>Navedeni</w:t>
      </w:r>
      <w:r w:rsidRPr="007819A5">
        <w:t xml:space="preserve"> dopis je bil sicer izdan v postopku I 1350/2022, in ne v postopku, iz katerega izvirata Izvršilna naslova.</w:t>
      </w:r>
      <w:r w:rsidR="002541F0" w:rsidRPr="007819A5">
        <w:t xml:space="preserve"> Glede vsebine tega dopisa gl. tudi odgovor k odstavku 1/10 – odstavek </w:t>
      </w:r>
      <w:r w:rsidR="002541F0" w:rsidRPr="007819A5">
        <w:fldChar w:fldCharType="begin"/>
      </w:r>
      <w:r w:rsidR="002541F0" w:rsidRPr="007819A5">
        <w:instrText xml:space="preserve"> REF _Ref224293602 \r \p \h </w:instrText>
      </w:r>
      <w:r w:rsidR="002541F0" w:rsidRPr="007819A5">
        <w:fldChar w:fldCharType="separate"/>
      </w:r>
      <w:r w:rsidR="006E3A51">
        <w:t>65</w:t>
      </w:r>
      <w:r w:rsidR="002541F0" w:rsidRPr="007819A5">
        <w:fldChar w:fldCharType="end"/>
      </w:r>
      <w:r w:rsidR="002541F0" w:rsidRPr="007819A5">
        <w:t xml:space="preserve"> spodaj.</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F2D0" w14:textId="77777777" w:rsidR="00F97564" w:rsidRPr="007819A5" w:rsidRDefault="003C36ED">
    <w:pPr>
      <w:pStyle w:val="Header"/>
    </w:pPr>
    <w:r w:rsidRPr="007819A5">
      <w:rPr>
        <w:noProof/>
      </w:rPr>
      <w:drawing>
        <wp:anchor distT="0" distB="0" distL="114300" distR="114300" simplePos="0" relativeHeight="251658241" behindDoc="1" locked="0" layoutInCell="1" allowOverlap="1" wp14:anchorId="7438F2C9" wp14:editId="47C70E2B">
          <wp:simplePos x="0" y="0"/>
          <wp:positionH relativeFrom="column">
            <wp:posOffset>5810885</wp:posOffset>
          </wp:positionH>
          <wp:positionV relativeFrom="paragraph">
            <wp:posOffset>1998345</wp:posOffset>
          </wp:positionV>
          <wp:extent cx="678960" cy="603360"/>
          <wp:effectExtent l="0" t="0" r="6985" b="6350"/>
          <wp:wrapNone/>
          <wp:docPr id="117756823" name="Picture 1" descr="A blue circle with leaves i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823" name="Picture 1" descr="A blue circle with leaves in cent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960" cy="60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08C9" w:rsidRPr="007819A5">
      <w:rPr>
        <w:rFonts w:eastAsiaTheme="minorEastAsia" w:cs="Mangal"/>
        <w:noProof/>
        <w:szCs w:val="16"/>
        <w:lang w:eastAsia="sl-SI"/>
      </w:rPr>
      <w:drawing>
        <wp:anchor distT="0" distB="0" distL="114300" distR="114300" simplePos="0" relativeHeight="251658240" behindDoc="1" locked="0" layoutInCell="1" allowOverlap="1" wp14:anchorId="3A7758EB" wp14:editId="0F9B0C49">
          <wp:simplePos x="0" y="0"/>
          <wp:positionH relativeFrom="column">
            <wp:posOffset>5435600</wp:posOffset>
          </wp:positionH>
          <wp:positionV relativeFrom="paragraph">
            <wp:posOffset>939165</wp:posOffset>
          </wp:positionV>
          <wp:extent cx="1296000" cy="360000"/>
          <wp:effectExtent l="0" t="8255" r="0" b="0"/>
          <wp:wrapNone/>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SI White BG.svg"/>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rot="5400000">
                    <a:off x="0" y="0"/>
                    <a:ext cx="1296000" cy="36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1212" w14:textId="77777777" w:rsidR="00B935EA" w:rsidRPr="007819A5" w:rsidRDefault="00B93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BF"/>
    <w:multiLevelType w:val="multilevel"/>
    <w:tmpl w:val="6B0AF708"/>
    <w:numStyleLink w:val="OPD-HeadingList-SI"/>
  </w:abstractNum>
  <w:abstractNum w:abstractNumId="1" w15:restartNumberingAfterBreak="0">
    <w:nsid w:val="02F47D7F"/>
    <w:multiLevelType w:val="multilevel"/>
    <w:tmpl w:val="612EB306"/>
    <w:numStyleLink w:val="OPDPleadingText-ListSI"/>
  </w:abstractNum>
  <w:abstractNum w:abstractNumId="2" w15:restartNumberingAfterBreak="0">
    <w:nsid w:val="06E642E0"/>
    <w:multiLevelType w:val="multilevel"/>
    <w:tmpl w:val="DD6E3F26"/>
    <w:numStyleLink w:val="OPD-HeadingList-EN"/>
  </w:abstractNum>
  <w:abstractNum w:abstractNumId="3" w15:restartNumberingAfterBreak="0">
    <w:nsid w:val="09007699"/>
    <w:multiLevelType w:val="multilevel"/>
    <w:tmpl w:val="7E46B5FA"/>
    <w:lvl w:ilvl="0">
      <w:start w:val="4"/>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4" w15:restartNumberingAfterBreak="0">
    <w:nsid w:val="0E7C521D"/>
    <w:multiLevelType w:val="multilevel"/>
    <w:tmpl w:val="298A1112"/>
    <w:lvl w:ilvl="0">
      <w:start w:val="2"/>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5" w15:restartNumberingAfterBreak="0">
    <w:nsid w:val="115D5C8A"/>
    <w:multiLevelType w:val="multilevel"/>
    <w:tmpl w:val="612EB306"/>
    <w:styleLink w:val="OPDPleadingText-ListSI"/>
    <w:lvl w:ilvl="0">
      <w:start w:val="53"/>
      <w:numFmt w:val="decimal"/>
      <w:pStyle w:val="OPDPleadingText-L1SI"/>
      <w:lvlText w:val="%1"/>
      <w:lvlJc w:val="left"/>
      <w:pPr>
        <w:ind w:left="851" w:hanging="851"/>
      </w:pPr>
      <w:rPr>
        <w:rFonts w:hint="default"/>
        <w:sz w:val="16"/>
      </w:rPr>
    </w:lvl>
    <w:lvl w:ilvl="1">
      <w:start w:val="1"/>
      <w:numFmt w:val="decimal"/>
      <w:pStyle w:val="OPDPleadingText-L2SI"/>
      <w:lvlText w:val="%1.%2"/>
      <w:lvlJc w:val="left"/>
      <w:pPr>
        <w:ind w:left="1702" w:hanging="851"/>
      </w:pPr>
      <w:rPr>
        <w:rFonts w:hint="default"/>
        <w:sz w:val="16"/>
      </w:rPr>
    </w:lvl>
    <w:lvl w:ilvl="2">
      <w:start w:val="1"/>
      <w:numFmt w:val="decimal"/>
      <w:pStyle w:val="OPDPleadingText-L3SI"/>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6" w15:restartNumberingAfterBreak="0">
    <w:nsid w:val="119827FC"/>
    <w:multiLevelType w:val="multilevel"/>
    <w:tmpl w:val="612EB306"/>
    <w:numStyleLink w:val="OPDPleadingText-ListSI"/>
  </w:abstractNum>
  <w:abstractNum w:abstractNumId="7" w15:restartNumberingAfterBreak="0">
    <w:nsid w:val="1439132C"/>
    <w:multiLevelType w:val="multilevel"/>
    <w:tmpl w:val="6B0AF708"/>
    <w:numStyleLink w:val="OPD-HeadingList-SI"/>
  </w:abstractNum>
  <w:abstractNum w:abstractNumId="8" w15:restartNumberingAfterBreak="0">
    <w:nsid w:val="17B93998"/>
    <w:multiLevelType w:val="multilevel"/>
    <w:tmpl w:val="470C160E"/>
    <w:styleLink w:val="MultilevelListforHeadings"/>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701"/>
        </w:tabs>
        <w:ind w:left="1701" w:hanging="850"/>
      </w:pPr>
      <w:rPr>
        <w:rFonts w:hint="default"/>
        <w:b/>
        <w:i w:val="0"/>
      </w:rPr>
    </w:lvl>
    <w:lvl w:ilvl="4">
      <w:start w:val="1"/>
      <w:numFmt w:val="lowerRoman"/>
      <w:lvlText w:val="(%5)"/>
      <w:lvlJc w:val="left"/>
      <w:pPr>
        <w:tabs>
          <w:tab w:val="num" w:pos="2552"/>
        </w:tabs>
        <w:ind w:left="2552" w:hanging="851"/>
      </w:pPr>
      <w:rPr>
        <w:rFonts w:hint="default"/>
        <w:b/>
        <w:i w:val="0"/>
      </w:rPr>
    </w:lvl>
    <w:lvl w:ilvl="5">
      <w:start w:val="1"/>
      <w:numFmt w:val="none"/>
      <w:lvlText w:val=""/>
      <w:lvlJc w:val="left"/>
      <w:pPr>
        <w:tabs>
          <w:tab w:val="num" w:pos="13610"/>
        </w:tabs>
        <w:ind w:left="7656" w:firstLine="0"/>
      </w:pPr>
      <w:rPr>
        <w:rFonts w:hint="default"/>
      </w:rPr>
    </w:lvl>
    <w:lvl w:ilvl="6">
      <w:start w:val="1"/>
      <w:numFmt w:val="none"/>
      <w:lvlText w:val=""/>
      <w:lvlJc w:val="left"/>
      <w:pPr>
        <w:tabs>
          <w:tab w:val="num" w:pos="13610"/>
        </w:tabs>
        <w:ind w:left="7656" w:firstLine="0"/>
      </w:pPr>
      <w:rPr>
        <w:rFonts w:hint="default"/>
      </w:rPr>
    </w:lvl>
    <w:lvl w:ilvl="7">
      <w:start w:val="1"/>
      <w:numFmt w:val="none"/>
      <w:lvlText w:val=""/>
      <w:lvlJc w:val="left"/>
      <w:pPr>
        <w:tabs>
          <w:tab w:val="num" w:pos="13610"/>
        </w:tabs>
        <w:ind w:left="7656" w:firstLine="0"/>
      </w:pPr>
      <w:rPr>
        <w:rFonts w:hint="default"/>
      </w:rPr>
    </w:lvl>
    <w:lvl w:ilvl="8">
      <w:start w:val="1"/>
      <w:numFmt w:val="none"/>
      <w:lvlText w:val=""/>
      <w:lvlJc w:val="left"/>
      <w:pPr>
        <w:tabs>
          <w:tab w:val="num" w:pos="13610"/>
        </w:tabs>
        <w:ind w:left="7656" w:firstLine="0"/>
      </w:pPr>
      <w:rPr>
        <w:rFonts w:hint="default"/>
      </w:rPr>
    </w:lvl>
  </w:abstractNum>
  <w:abstractNum w:abstractNumId="9" w15:restartNumberingAfterBreak="0">
    <w:nsid w:val="233427FF"/>
    <w:multiLevelType w:val="multilevel"/>
    <w:tmpl w:val="EADCB912"/>
    <w:lvl w:ilvl="0">
      <w:start w:val="1"/>
      <w:numFmt w:val="decimal"/>
      <w:lvlText w:val="%1"/>
      <w:lvlJc w:val="left"/>
      <w:pPr>
        <w:ind w:left="851" w:hanging="851"/>
      </w:pPr>
      <w:rPr>
        <w:rFonts w:cs="Times New Roman" w:hint="default"/>
        <w:sz w:val="16"/>
      </w:rPr>
    </w:lvl>
    <w:lvl w:ilvl="1">
      <w:start w:val="1"/>
      <w:numFmt w:val="decimal"/>
      <w:lvlText w:val="%1.%2"/>
      <w:lvlJc w:val="left"/>
      <w:pPr>
        <w:ind w:left="1702" w:hanging="851"/>
      </w:pPr>
      <w:rPr>
        <w:rFonts w:cs="Times New Roman" w:hint="default"/>
        <w:sz w:val="16"/>
      </w:rPr>
    </w:lvl>
    <w:lvl w:ilvl="2">
      <w:start w:val="1"/>
      <w:numFmt w:val="decimal"/>
      <w:lvlText w:val="%1.%2.%3"/>
      <w:lvlJc w:val="left"/>
      <w:pPr>
        <w:ind w:left="2553" w:hanging="851"/>
      </w:pPr>
      <w:rPr>
        <w:rFonts w:cs="Times New Roman" w:hint="default"/>
        <w:sz w:val="16"/>
      </w:rPr>
    </w:lvl>
    <w:lvl w:ilvl="3">
      <w:start w:val="1"/>
      <w:numFmt w:val="decimal"/>
      <w:lvlText w:val="%4."/>
      <w:lvlJc w:val="left"/>
      <w:pPr>
        <w:ind w:left="3404" w:hanging="851"/>
      </w:pPr>
      <w:rPr>
        <w:rFonts w:cs="Times New Roman" w:hint="default"/>
      </w:rPr>
    </w:lvl>
    <w:lvl w:ilvl="4">
      <w:start w:val="1"/>
      <w:numFmt w:val="lowerLetter"/>
      <w:lvlText w:val="%5."/>
      <w:lvlJc w:val="left"/>
      <w:pPr>
        <w:ind w:left="4255" w:hanging="851"/>
      </w:pPr>
      <w:rPr>
        <w:rFonts w:cs="Times New Roman" w:hint="default"/>
      </w:rPr>
    </w:lvl>
    <w:lvl w:ilvl="5">
      <w:start w:val="1"/>
      <w:numFmt w:val="lowerRoman"/>
      <w:lvlText w:val="%6."/>
      <w:lvlJc w:val="right"/>
      <w:pPr>
        <w:ind w:left="5106" w:hanging="851"/>
      </w:pPr>
      <w:rPr>
        <w:rFonts w:cs="Times New Roman" w:hint="default"/>
      </w:rPr>
    </w:lvl>
    <w:lvl w:ilvl="6">
      <w:start w:val="1"/>
      <w:numFmt w:val="decimal"/>
      <w:lvlText w:val="%7."/>
      <w:lvlJc w:val="left"/>
      <w:pPr>
        <w:ind w:left="5957" w:hanging="851"/>
      </w:pPr>
      <w:rPr>
        <w:rFonts w:cs="Times New Roman" w:hint="default"/>
      </w:rPr>
    </w:lvl>
    <w:lvl w:ilvl="7">
      <w:start w:val="1"/>
      <w:numFmt w:val="lowerLetter"/>
      <w:lvlText w:val="%8."/>
      <w:lvlJc w:val="left"/>
      <w:pPr>
        <w:ind w:left="6808" w:hanging="851"/>
      </w:pPr>
      <w:rPr>
        <w:rFonts w:cs="Times New Roman" w:hint="default"/>
      </w:rPr>
    </w:lvl>
    <w:lvl w:ilvl="8">
      <w:start w:val="1"/>
      <w:numFmt w:val="lowerRoman"/>
      <w:lvlText w:val="%9."/>
      <w:lvlJc w:val="right"/>
      <w:pPr>
        <w:ind w:left="7659" w:hanging="851"/>
      </w:pPr>
      <w:rPr>
        <w:rFonts w:cs="Times New Roman" w:hint="default"/>
      </w:rPr>
    </w:lvl>
  </w:abstractNum>
  <w:abstractNum w:abstractNumId="10" w15:restartNumberingAfterBreak="0">
    <w:nsid w:val="258A5F9A"/>
    <w:multiLevelType w:val="multilevel"/>
    <w:tmpl w:val="6B0AF708"/>
    <w:numStyleLink w:val="OPD-HeadingList-SI"/>
  </w:abstractNum>
  <w:abstractNum w:abstractNumId="11" w15:restartNumberingAfterBreak="0">
    <w:nsid w:val="26066444"/>
    <w:multiLevelType w:val="hybridMultilevel"/>
    <w:tmpl w:val="0D84DC46"/>
    <w:lvl w:ilvl="0" w:tplc="5F8CDC54">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6A37058"/>
    <w:multiLevelType w:val="multilevel"/>
    <w:tmpl w:val="DD6E3F26"/>
    <w:styleLink w:val="OPD-HeadingList-EN"/>
    <w:lvl w:ilvl="0">
      <w:start w:val="1"/>
      <w:numFmt w:val="upperRoman"/>
      <w:pStyle w:val="OPDHeading1-EN"/>
      <w:lvlText w:val="%1."/>
      <w:lvlJc w:val="left"/>
      <w:pPr>
        <w:ind w:left="851" w:hanging="851"/>
      </w:pPr>
      <w:rPr>
        <w:rFonts w:hint="default"/>
      </w:rPr>
    </w:lvl>
    <w:lvl w:ilvl="1">
      <w:start w:val="1"/>
      <w:numFmt w:val="upperRoman"/>
      <w:pStyle w:val="OPDHeading2-EN"/>
      <w:lvlText w:val="%1.%2"/>
      <w:lvlJc w:val="left"/>
      <w:pPr>
        <w:ind w:left="851" w:hanging="851"/>
      </w:pPr>
      <w:rPr>
        <w:rFonts w:hint="default"/>
      </w:rPr>
    </w:lvl>
    <w:lvl w:ilvl="2">
      <w:start w:val="1"/>
      <w:numFmt w:val="lowerRoman"/>
      <w:lvlText w:val="%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3" w15:restartNumberingAfterBreak="0">
    <w:nsid w:val="35CF07B2"/>
    <w:multiLevelType w:val="multilevel"/>
    <w:tmpl w:val="DD6E3F26"/>
    <w:numStyleLink w:val="OPD-HeadingList-EN"/>
  </w:abstractNum>
  <w:abstractNum w:abstractNumId="14" w15:restartNumberingAfterBreak="0">
    <w:nsid w:val="3ED23909"/>
    <w:multiLevelType w:val="multilevel"/>
    <w:tmpl w:val="6B0AF708"/>
    <w:styleLink w:val="OPD-HeadingList-SI"/>
    <w:lvl w:ilvl="0">
      <w:start w:val="6"/>
      <w:numFmt w:val="upperRoman"/>
      <w:pStyle w:val="OPDHeading1-SI"/>
      <w:lvlText w:val="%1."/>
      <w:lvlJc w:val="left"/>
      <w:pPr>
        <w:ind w:left="851" w:hanging="851"/>
      </w:pPr>
      <w:rPr>
        <w:rFonts w:hint="default"/>
      </w:rPr>
    </w:lvl>
    <w:lvl w:ilvl="1">
      <w:start w:val="1"/>
      <w:numFmt w:val="upperRoman"/>
      <w:pStyle w:val="OPDHeading2-SI"/>
      <w:lvlText w:val="%1.%2"/>
      <w:lvlJc w:val="left"/>
      <w:pPr>
        <w:ind w:left="851" w:hanging="851"/>
      </w:pPr>
      <w:rPr>
        <w:rFonts w:hint="default"/>
      </w:rPr>
    </w:lvl>
    <w:lvl w:ilvl="2">
      <w:start w:val="1"/>
      <w:numFmt w:val="upperRoman"/>
      <w:pStyle w:val="OPDHeading3-SI"/>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5" w15:restartNumberingAfterBreak="0">
    <w:nsid w:val="40BB11C8"/>
    <w:multiLevelType w:val="hybridMultilevel"/>
    <w:tmpl w:val="FAA8853A"/>
    <w:lvl w:ilvl="0" w:tplc="4776F574">
      <w:start w:val="1"/>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41842C3A"/>
    <w:multiLevelType w:val="multilevel"/>
    <w:tmpl w:val="6B0AF708"/>
    <w:numStyleLink w:val="OPD-HeadingList-SI"/>
  </w:abstractNum>
  <w:abstractNum w:abstractNumId="17" w15:restartNumberingAfterBreak="0">
    <w:nsid w:val="44DA1FAD"/>
    <w:multiLevelType w:val="multilevel"/>
    <w:tmpl w:val="1952BA1A"/>
    <w:styleLink w:val="MultilevelListforTextLists"/>
    <w:lvl w:ilvl="0">
      <w:start w:val="1"/>
      <w:numFmt w:val="bullet"/>
      <w:pStyle w:val="ListBullet"/>
      <w:lvlText w:val=""/>
      <w:lvlJc w:val="left"/>
      <w:pPr>
        <w:tabs>
          <w:tab w:val="num" w:pos="851"/>
        </w:tabs>
        <w:ind w:left="851" w:hanging="851"/>
      </w:pPr>
      <w:rPr>
        <w:rFonts w:ascii="Wingdings" w:hAnsi="Wingdings" w:hint="default"/>
        <w:color w:val="auto"/>
      </w:rPr>
    </w:lvl>
    <w:lvl w:ilvl="1">
      <w:start w:val="1"/>
      <w:numFmt w:val="bullet"/>
      <w:pStyle w:val="ListBulletIndentListBullet2"/>
      <w:lvlText w:val=""/>
      <w:lvlJc w:val="left"/>
      <w:pPr>
        <w:tabs>
          <w:tab w:val="num" w:pos="1701"/>
        </w:tabs>
        <w:ind w:left="1701" w:hanging="850"/>
      </w:pPr>
      <w:rPr>
        <w:rFonts w:ascii="Wingdings" w:hAnsi="Wingdings" w:hint="default"/>
        <w:color w:val="auto"/>
      </w:rPr>
    </w:lvl>
    <w:lvl w:ilvl="2">
      <w:start w:val="1"/>
      <w:numFmt w:val="bullet"/>
      <w:pStyle w:val="ListBulletIndent2ListBullet3"/>
      <w:lvlText w:val=""/>
      <w:lvlJc w:val="left"/>
      <w:pPr>
        <w:tabs>
          <w:tab w:val="num" w:pos="2552"/>
        </w:tabs>
        <w:ind w:left="2552" w:hanging="851"/>
      </w:pPr>
      <w:rPr>
        <w:rFonts w:ascii="Wingdings" w:hAnsi="Wingdings" w:hint="default"/>
        <w:color w:val="auto"/>
      </w:rPr>
    </w:lvl>
    <w:lvl w:ilvl="3">
      <w:start w:val="1"/>
      <w:numFmt w:val="lowerLetter"/>
      <w:lvlRestart w:val="0"/>
      <w:pStyle w:val="Lista"/>
      <w:lvlText w:val="(%4)"/>
      <w:lvlJc w:val="left"/>
      <w:pPr>
        <w:tabs>
          <w:tab w:val="num" w:pos="851"/>
        </w:tabs>
        <w:ind w:left="851" w:hanging="851"/>
      </w:pPr>
      <w:rPr>
        <w:rFonts w:hint="default"/>
      </w:rPr>
    </w:lvl>
    <w:lvl w:ilvl="4">
      <w:start w:val="1"/>
      <w:numFmt w:val="lowerLetter"/>
      <w:pStyle w:val="ListaIndent"/>
      <w:lvlText w:val="(%5)"/>
      <w:lvlJc w:val="left"/>
      <w:pPr>
        <w:tabs>
          <w:tab w:val="num" w:pos="1701"/>
        </w:tabs>
        <w:ind w:left="1701" w:hanging="850"/>
      </w:pPr>
      <w:rPr>
        <w:rFonts w:hint="default"/>
      </w:rPr>
    </w:lvl>
    <w:lvl w:ilvl="5">
      <w:start w:val="1"/>
      <w:numFmt w:val="lowerLetter"/>
      <w:pStyle w:val="ListaIndent2"/>
      <w:lvlText w:val="(%6)"/>
      <w:lvlJc w:val="left"/>
      <w:pPr>
        <w:tabs>
          <w:tab w:val="num" w:pos="2552"/>
        </w:tabs>
        <w:ind w:left="2552" w:hanging="851"/>
      </w:pPr>
      <w:rPr>
        <w:rFonts w:hint="default"/>
      </w:rPr>
    </w:lvl>
    <w:lvl w:ilvl="6">
      <w:start w:val="1"/>
      <w:numFmt w:val="lowerRoman"/>
      <w:pStyle w:val="Listi"/>
      <w:lvlText w:val="(%7)"/>
      <w:lvlJc w:val="left"/>
      <w:pPr>
        <w:tabs>
          <w:tab w:val="num" w:pos="851"/>
        </w:tabs>
        <w:ind w:left="851" w:hanging="851"/>
      </w:pPr>
      <w:rPr>
        <w:rFonts w:hint="default"/>
        <w:b w:val="0"/>
        <w:i w:val="0"/>
      </w:rPr>
    </w:lvl>
    <w:lvl w:ilvl="7">
      <w:start w:val="1"/>
      <w:numFmt w:val="lowerRoman"/>
      <w:pStyle w:val="ListiIndent"/>
      <w:lvlText w:val="(%8)"/>
      <w:lvlJc w:val="left"/>
      <w:pPr>
        <w:tabs>
          <w:tab w:val="num" w:pos="1701"/>
        </w:tabs>
        <w:ind w:left="1701" w:hanging="850"/>
      </w:pPr>
      <w:rPr>
        <w:rFonts w:hint="default"/>
      </w:rPr>
    </w:lvl>
    <w:lvl w:ilvl="8">
      <w:start w:val="1"/>
      <w:numFmt w:val="lowerRoman"/>
      <w:pStyle w:val="ListiIndent2"/>
      <w:lvlText w:val="(%9)"/>
      <w:lvlJc w:val="left"/>
      <w:pPr>
        <w:tabs>
          <w:tab w:val="num" w:pos="2552"/>
        </w:tabs>
        <w:ind w:left="2552" w:hanging="851"/>
      </w:pPr>
      <w:rPr>
        <w:rFonts w:hint="default"/>
      </w:rPr>
    </w:lvl>
  </w:abstractNum>
  <w:abstractNum w:abstractNumId="18" w15:restartNumberingAfterBreak="0">
    <w:nsid w:val="4E960F1F"/>
    <w:multiLevelType w:val="multilevel"/>
    <w:tmpl w:val="D354C6BC"/>
    <w:styleLink w:val="OPDPleadingText-List"/>
    <w:lvl w:ilvl="0">
      <w:start w:val="1"/>
      <w:numFmt w:val="decimal"/>
      <w:pStyle w:val="OPDPleadingText-L1"/>
      <w:lvlText w:val="%1"/>
      <w:lvlJc w:val="left"/>
      <w:pPr>
        <w:ind w:left="851" w:hanging="851"/>
      </w:pPr>
      <w:rPr>
        <w:rFonts w:hint="default"/>
        <w:sz w:val="16"/>
      </w:rPr>
    </w:lvl>
    <w:lvl w:ilvl="1">
      <w:start w:val="1"/>
      <w:numFmt w:val="decimal"/>
      <w:pStyle w:val="OPDPleadingText-L2"/>
      <w:lvlText w:val="%1.%2"/>
      <w:lvlJc w:val="left"/>
      <w:pPr>
        <w:ind w:left="1702" w:hanging="851"/>
      </w:pPr>
      <w:rPr>
        <w:rFonts w:hint="default"/>
        <w:sz w:val="16"/>
      </w:rPr>
    </w:lvl>
    <w:lvl w:ilvl="2">
      <w:start w:val="1"/>
      <w:numFmt w:val="decimal"/>
      <w:pStyle w:val="OPDPleadingText-L3"/>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19" w15:restartNumberingAfterBreak="0">
    <w:nsid w:val="53146688"/>
    <w:multiLevelType w:val="multilevel"/>
    <w:tmpl w:val="88E42DD4"/>
    <w:styleLink w:val="OPDPleadingText-ListEN"/>
    <w:lvl w:ilvl="0">
      <w:start w:val="1"/>
      <w:numFmt w:val="decimal"/>
      <w:pStyle w:val="OPDPleadingText-L1EN"/>
      <w:lvlText w:val="%1"/>
      <w:lvlJc w:val="left"/>
      <w:pPr>
        <w:ind w:left="851" w:hanging="851"/>
      </w:pPr>
      <w:rPr>
        <w:rFonts w:hint="default"/>
        <w:sz w:val="16"/>
      </w:rPr>
    </w:lvl>
    <w:lvl w:ilvl="1">
      <w:start w:val="1"/>
      <w:numFmt w:val="decimal"/>
      <w:pStyle w:val="OPDPleadingText-L2EN"/>
      <w:lvlText w:val="%1.%2"/>
      <w:lvlJc w:val="left"/>
      <w:pPr>
        <w:ind w:left="1702" w:hanging="851"/>
      </w:pPr>
      <w:rPr>
        <w:rFonts w:hint="default"/>
        <w:sz w:val="16"/>
      </w:rPr>
    </w:lvl>
    <w:lvl w:ilvl="2">
      <w:start w:val="1"/>
      <w:numFmt w:val="decimal"/>
      <w:pStyle w:val="OPDPleadingText-L3EN"/>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0" w15:restartNumberingAfterBreak="0">
    <w:nsid w:val="56D73A06"/>
    <w:multiLevelType w:val="multilevel"/>
    <w:tmpl w:val="9CF86750"/>
    <w:lvl w:ilvl="0">
      <w:start w:val="1"/>
      <w:numFmt w:val="decimal"/>
      <w:lvlText w:val="%1"/>
      <w:lvlJc w:val="left"/>
      <w:pPr>
        <w:ind w:left="851" w:hanging="851"/>
      </w:pPr>
      <w:rPr>
        <w:rFonts w:hint="default"/>
        <w:sz w:val="16"/>
      </w:rPr>
    </w:lvl>
    <w:lvl w:ilvl="1">
      <w:start w:val="1"/>
      <w:numFmt w:val="decimal"/>
      <w:lvlText w:val="%1.%2"/>
      <w:lvlJc w:val="left"/>
      <w:pPr>
        <w:ind w:left="1702" w:hanging="851"/>
      </w:pPr>
      <w:rPr>
        <w:rFonts w:hint="default"/>
        <w:sz w:val="16"/>
      </w:rPr>
    </w:lvl>
    <w:lvl w:ilvl="2">
      <w:start w:val="1"/>
      <w:numFmt w:val="decimal"/>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1" w15:restartNumberingAfterBreak="0">
    <w:nsid w:val="5A3B642E"/>
    <w:multiLevelType w:val="multilevel"/>
    <w:tmpl w:val="04324DEC"/>
    <w:styleLink w:val="OPDPleading-ExhibitList"/>
    <w:lvl w:ilvl="0">
      <w:start w:val="1"/>
      <w:numFmt w:val="decimal"/>
      <w:pStyle w:val="OPDPleading-ExhibitListL1"/>
      <w:lvlText w:val="Listina B%1"/>
      <w:lvlJc w:val="left"/>
      <w:pPr>
        <w:ind w:left="1701" w:hanging="1701"/>
      </w:pPr>
      <w:rPr>
        <w:rFonts w:cs="Times New Roman" w:hint="default"/>
      </w:rPr>
    </w:lvl>
    <w:lvl w:ilvl="1">
      <w:start w:val="1"/>
      <w:numFmt w:val="lowerLetter"/>
      <w:lvlText w:val="%2)"/>
      <w:lvlJc w:val="left"/>
      <w:pPr>
        <w:ind w:left="851" w:hanging="851"/>
      </w:pPr>
      <w:rPr>
        <w:rFonts w:cs="Times New Roman" w:hint="default"/>
      </w:rPr>
    </w:lvl>
    <w:lvl w:ilvl="2">
      <w:start w:val="1"/>
      <w:numFmt w:val="lowerRoman"/>
      <w:lvlText w:val="%3)"/>
      <w:lvlJc w:val="left"/>
      <w:pPr>
        <w:ind w:left="851" w:hanging="851"/>
      </w:pPr>
      <w:rPr>
        <w:rFonts w:cs="Times New Roman" w:hint="default"/>
      </w:rPr>
    </w:lvl>
    <w:lvl w:ilvl="3">
      <w:start w:val="1"/>
      <w:numFmt w:val="decimal"/>
      <w:lvlText w:val="(%4)"/>
      <w:lvlJc w:val="left"/>
      <w:pPr>
        <w:ind w:left="851" w:hanging="851"/>
      </w:pPr>
      <w:rPr>
        <w:rFonts w:cs="Times New Roman" w:hint="default"/>
      </w:rPr>
    </w:lvl>
    <w:lvl w:ilvl="4">
      <w:start w:val="1"/>
      <w:numFmt w:val="lowerLetter"/>
      <w:lvlText w:val="(%5)"/>
      <w:lvlJc w:val="left"/>
      <w:pPr>
        <w:ind w:left="851" w:hanging="851"/>
      </w:pPr>
      <w:rPr>
        <w:rFonts w:cs="Times New Roman" w:hint="default"/>
      </w:rPr>
    </w:lvl>
    <w:lvl w:ilvl="5">
      <w:start w:val="1"/>
      <w:numFmt w:val="lowerRoman"/>
      <w:lvlText w:val="(%6)"/>
      <w:lvlJc w:val="left"/>
      <w:pPr>
        <w:ind w:left="851" w:hanging="851"/>
      </w:pPr>
      <w:rPr>
        <w:rFonts w:cs="Times New Roman" w:hint="default"/>
      </w:rPr>
    </w:lvl>
    <w:lvl w:ilvl="6">
      <w:start w:val="1"/>
      <w:numFmt w:val="decimal"/>
      <w:lvlText w:val="%7."/>
      <w:lvlJc w:val="left"/>
      <w:pPr>
        <w:ind w:left="851" w:hanging="851"/>
      </w:pPr>
      <w:rPr>
        <w:rFonts w:cs="Times New Roman" w:hint="default"/>
      </w:rPr>
    </w:lvl>
    <w:lvl w:ilvl="7">
      <w:start w:val="1"/>
      <w:numFmt w:val="lowerLetter"/>
      <w:lvlText w:val="%8."/>
      <w:lvlJc w:val="left"/>
      <w:pPr>
        <w:ind w:left="851" w:hanging="851"/>
      </w:pPr>
      <w:rPr>
        <w:rFonts w:cs="Times New Roman" w:hint="default"/>
      </w:rPr>
    </w:lvl>
    <w:lvl w:ilvl="8">
      <w:start w:val="1"/>
      <w:numFmt w:val="lowerRoman"/>
      <w:lvlText w:val="%9."/>
      <w:lvlJc w:val="left"/>
      <w:pPr>
        <w:ind w:left="851" w:hanging="851"/>
      </w:pPr>
      <w:rPr>
        <w:rFonts w:cs="Times New Roman" w:hint="default"/>
      </w:rPr>
    </w:lvl>
  </w:abstractNum>
  <w:abstractNum w:abstractNumId="22" w15:restartNumberingAfterBreak="0">
    <w:nsid w:val="5E966BEA"/>
    <w:multiLevelType w:val="multilevel"/>
    <w:tmpl w:val="612EB306"/>
    <w:numStyleLink w:val="OPDPleadingText-ListSI"/>
  </w:abstractNum>
  <w:abstractNum w:abstractNumId="23" w15:restartNumberingAfterBreak="0">
    <w:nsid w:val="616B23B1"/>
    <w:multiLevelType w:val="multilevel"/>
    <w:tmpl w:val="CBC4C142"/>
    <w:styleLink w:val="OPDpleading-ExhibitList-Non-Documentary"/>
    <w:lvl w:ilvl="0">
      <w:start w:val="1"/>
      <w:numFmt w:val="decimal"/>
      <w:pStyle w:val="OPDPleading-ExhibitList-Non-Documentary-L1"/>
      <w:lvlText w:val="%1"/>
      <w:lvlJc w:val="left"/>
      <w:pPr>
        <w:ind w:left="1701" w:hanging="1701"/>
      </w:pPr>
      <w:rPr>
        <w:rFonts w:cs="Times New Roman" w:hint="default"/>
      </w:rPr>
    </w:lvl>
    <w:lvl w:ilvl="1">
      <w:start w:val="1"/>
      <w:numFmt w:val="lowerLetter"/>
      <w:lvlText w:val="%2)"/>
      <w:lvlJc w:val="left"/>
      <w:pPr>
        <w:ind w:left="1701" w:hanging="1701"/>
      </w:pPr>
      <w:rPr>
        <w:rFonts w:cs="Times New Roman" w:hint="default"/>
      </w:rPr>
    </w:lvl>
    <w:lvl w:ilvl="2">
      <w:start w:val="1"/>
      <w:numFmt w:val="lowerRoman"/>
      <w:lvlText w:val="%3)"/>
      <w:lvlJc w:val="left"/>
      <w:pPr>
        <w:ind w:left="1701" w:hanging="1701"/>
      </w:pPr>
      <w:rPr>
        <w:rFonts w:cs="Times New Roman" w:hint="default"/>
      </w:rPr>
    </w:lvl>
    <w:lvl w:ilvl="3">
      <w:start w:val="1"/>
      <w:numFmt w:val="decimal"/>
      <w:lvlText w:val="(%4)"/>
      <w:lvlJc w:val="left"/>
      <w:pPr>
        <w:ind w:left="1701" w:hanging="1701"/>
      </w:pPr>
      <w:rPr>
        <w:rFonts w:cs="Times New Roman" w:hint="default"/>
      </w:rPr>
    </w:lvl>
    <w:lvl w:ilvl="4">
      <w:start w:val="1"/>
      <w:numFmt w:val="lowerLetter"/>
      <w:lvlText w:val="(%5)"/>
      <w:lvlJc w:val="left"/>
      <w:pPr>
        <w:ind w:left="1701" w:hanging="1701"/>
      </w:pPr>
      <w:rPr>
        <w:rFonts w:cs="Times New Roman" w:hint="default"/>
      </w:rPr>
    </w:lvl>
    <w:lvl w:ilvl="5">
      <w:start w:val="1"/>
      <w:numFmt w:val="lowerRoman"/>
      <w:lvlText w:val="(%6)"/>
      <w:lvlJc w:val="left"/>
      <w:pPr>
        <w:ind w:left="1701" w:hanging="1701"/>
      </w:pPr>
      <w:rPr>
        <w:rFonts w:cs="Times New Roman" w:hint="default"/>
      </w:rPr>
    </w:lvl>
    <w:lvl w:ilvl="6">
      <w:start w:val="1"/>
      <w:numFmt w:val="decimal"/>
      <w:lvlText w:val="%7."/>
      <w:lvlJc w:val="left"/>
      <w:pPr>
        <w:ind w:left="1701" w:hanging="1701"/>
      </w:pPr>
      <w:rPr>
        <w:rFonts w:cs="Times New Roman" w:hint="default"/>
      </w:rPr>
    </w:lvl>
    <w:lvl w:ilvl="7">
      <w:start w:val="1"/>
      <w:numFmt w:val="lowerLetter"/>
      <w:lvlText w:val="%8."/>
      <w:lvlJc w:val="left"/>
      <w:pPr>
        <w:ind w:left="1701" w:hanging="1701"/>
      </w:pPr>
      <w:rPr>
        <w:rFonts w:cs="Times New Roman" w:hint="default"/>
      </w:rPr>
    </w:lvl>
    <w:lvl w:ilvl="8">
      <w:start w:val="1"/>
      <w:numFmt w:val="lowerRoman"/>
      <w:lvlText w:val="%9."/>
      <w:lvlJc w:val="left"/>
      <w:pPr>
        <w:ind w:left="1701" w:hanging="1701"/>
      </w:pPr>
      <w:rPr>
        <w:rFonts w:cs="Times New Roman" w:hint="default"/>
      </w:rPr>
    </w:lvl>
  </w:abstractNum>
  <w:abstractNum w:abstractNumId="24" w15:restartNumberingAfterBreak="0">
    <w:nsid w:val="621D2DF4"/>
    <w:multiLevelType w:val="multilevel"/>
    <w:tmpl w:val="64E03E2E"/>
    <w:lvl w:ilvl="0">
      <w:start w:val="4"/>
      <w:numFmt w:val="decimal"/>
      <w:lvlText w:val="%1"/>
      <w:lvlJc w:val="left"/>
      <w:pPr>
        <w:ind w:left="851" w:hanging="851"/>
      </w:pPr>
      <w:rPr>
        <w:rFonts w:hint="default"/>
        <w:sz w:val="16"/>
      </w:rPr>
    </w:lvl>
    <w:lvl w:ilvl="1">
      <w:start w:val="1"/>
      <w:numFmt w:val="decimal"/>
      <w:lvlText w:val="%1.%2"/>
      <w:lvlJc w:val="left"/>
      <w:pPr>
        <w:ind w:left="1702" w:hanging="851"/>
      </w:pPr>
      <w:rPr>
        <w:rFonts w:hint="default"/>
        <w:sz w:val="16"/>
      </w:rPr>
    </w:lvl>
    <w:lvl w:ilvl="2">
      <w:start w:val="1"/>
      <w:numFmt w:val="decimal"/>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5" w15:restartNumberingAfterBreak="0">
    <w:nsid w:val="67101768"/>
    <w:multiLevelType w:val="hybridMultilevel"/>
    <w:tmpl w:val="FAAE92C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6" w15:restartNumberingAfterBreak="0">
    <w:nsid w:val="71104A63"/>
    <w:multiLevelType w:val="multilevel"/>
    <w:tmpl w:val="B03A571E"/>
    <w:lvl w:ilvl="0">
      <w:start w:val="1"/>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27" w15:restartNumberingAfterBreak="0">
    <w:nsid w:val="777E78F1"/>
    <w:multiLevelType w:val="multilevel"/>
    <w:tmpl w:val="6B0AF708"/>
    <w:numStyleLink w:val="OPD-HeadingList-SI"/>
  </w:abstractNum>
  <w:abstractNum w:abstractNumId="28" w15:restartNumberingAfterBreak="0">
    <w:nsid w:val="7F676989"/>
    <w:multiLevelType w:val="multilevel"/>
    <w:tmpl w:val="21CE6166"/>
    <w:lvl w:ilvl="0">
      <w:start w:val="1"/>
      <w:numFmt w:val="decimal"/>
      <w:pStyle w:val="Schedule"/>
      <w:suff w:val="space"/>
      <w:lvlText w:val="PRILOGA %1"/>
      <w:lvlJc w:val="left"/>
      <w:pPr>
        <w:ind w:left="0" w:firstLine="0"/>
      </w:pPr>
      <w:rPr>
        <w:rFonts w:hint="default"/>
        <w:b/>
        <w:bCs w:val="0"/>
        <w:i w:val="0"/>
        <w:iCs w:val="0"/>
        <w:caps/>
        <w:smallCaps w:val="0"/>
        <w:strike w:val="0"/>
        <w:dstrike w:val="0"/>
        <w:vanish w:val="0"/>
        <w:color w:val="000000"/>
        <w:kern w:val="0"/>
        <w:position w:val="0"/>
        <w:u w:val="none"/>
        <w:effect w:val="none"/>
        <w:vertAlign w:val="baseline"/>
        <w:em w:val="none"/>
        <w:specVanish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27100235">
    <w:abstractNumId w:val="11"/>
  </w:num>
  <w:num w:numId="2" w16cid:durableId="281423112">
    <w:abstractNumId w:val="25"/>
  </w:num>
  <w:num w:numId="3" w16cid:durableId="527181843">
    <w:abstractNumId w:val="15"/>
  </w:num>
  <w:num w:numId="4" w16cid:durableId="1248536451">
    <w:abstractNumId w:val="28"/>
  </w:num>
  <w:num w:numId="5" w16cid:durableId="58788999">
    <w:abstractNumId w:val="8"/>
  </w:num>
  <w:num w:numId="6" w16cid:durableId="1822042087">
    <w:abstractNumId w:val="17"/>
  </w:num>
  <w:num w:numId="7" w16cid:durableId="1526745378">
    <w:abstractNumId w:val="10"/>
  </w:num>
  <w:num w:numId="8" w16cid:durableId="582879318">
    <w:abstractNumId w:val="21"/>
  </w:num>
  <w:num w:numId="9" w16cid:durableId="618680251">
    <w:abstractNumId w:val="23"/>
  </w:num>
  <w:num w:numId="10" w16cid:durableId="83960224">
    <w:abstractNumId w:val="9"/>
  </w:num>
  <w:num w:numId="11" w16cid:durableId="837426244">
    <w:abstractNumId w:val="18"/>
  </w:num>
  <w:num w:numId="12" w16cid:durableId="21342775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2117327">
    <w:abstractNumId w:val="20"/>
  </w:num>
  <w:num w:numId="14" w16cid:durableId="20804014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1909446">
    <w:abstractNumId w:val="19"/>
  </w:num>
  <w:num w:numId="16" w16cid:durableId="20560748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0245183">
    <w:abstractNumId w:val="1"/>
  </w:num>
  <w:num w:numId="18" w16cid:durableId="770517105">
    <w:abstractNumId w:val="26"/>
  </w:num>
  <w:num w:numId="19" w16cid:durableId="330452845">
    <w:abstractNumId w:val="12"/>
  </w:num>
  <w:num w:numId="20" w16cid:durableId="1879319683">
    <w:abstractNumId w:val="13"/>
  </w:num>
  <w:num w:numId="21" w16cid:durableId="1768378382">
    <w:abstractNumId w:val="7"/>
  </w:num>
  <w:num w:numId="22" w16cid:durableId="779494413">
    <w:abstractNumId w:val="2"/>
  </w:num>
  <w:num w:numId="23" w16cid:durableId="1474713599">
    <w:abstractNumId w:val="3"/>
  </w:num>
  <w:num w:numId="24" w16cid:durableId="269508914">
    <w:abstractNumId w:val="0"/>
  </w:num>
  <w:num w:numId="25" w16cid:durableId="2002388757">
    <w:abstractNumId w:val="24"/>
  </w:num>
  <w:num w:numId="26" w16cid:durableId="2141798836">
    <w:abstractNumId w:val="22"/>
  </w:num>
  <w:num w:numId="27" w16cid:durableId="507870456">
    <w:abstractNumId w:val="4"/>
  </w:num>
  <w:num w:numId="28" w16cid:durableId="1119181094">
    <w:abstractNumId w:val="16"/>
  </w:num>
  <w:num w:numId="29" w16cid:durableId="1034303526">
    <w:abstractNumId w:val="14"/>
  </w:num>
  <w:num w:numId="30" w16cid:durableId="1779062325">
    <w:abstractNumId w:val="27"/>
  </w:num>
  <w:num w:numId="31" w16cid:durableId="1182166096">
    <w:abstractNumId w:val="5"/>
  </w:num>
  <w:num w:numId="32" w16cid:durableId="518853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CA"/>
    <w:rsid w:val="0000156B"/>
    <w:rsid w:val="000022E5"/>
    <w:rsid w:val="00002BAD"/>
    <w:rsid w:val="00006887"/>
    <w:rsid w:val="000129BF"/>
    <w:rsid w:val="00012AA9"/>
    <w:rsid w:val="0002083E"/>
    <w:rsid w:val="00022AD2"/>
    <w:rsid w:val="00022BC0"/>
    <w:rsid w:val="00022DBD"/>
    <w:rsid w:val="00023738"/>
    <w:rsid w:val="000238C7"/>
    <w:rsid w:val="00025B0C"/>
    <w:rsid w:val="00025DA5"/>
    <w:rsid w:val="0002601A"/>
    <w:rsid w:val="0002624B"/>
    <w:rsid w:val="000306AF"/>
    <w:rsid w:val="00031D9E"/>
    <w:rsid w:val="00033A32"/>
    <w:rsid w:val="00034692"/>
    <w:rsid w:val="0003798F"/>
    <w:rsid w:val="00040F6A"/>
    <w:rsid w:val="000410F2"/>
    <w:rsid w:val="0004165A"/>
    <w:rsid w:val="0004170D"/>
    <w:rsid w:val="0004252C"/>
    <w:rsid w:val="000425EC"/>
    <w:rsid w:val="00043AEC"/>
    <w:rsid w:val="00043CB2"/>
    <w:rsid w:val="0004548F"/>
    <w:rsid w:val="00045A96"/>
    <w:rsid w:val="00046AEF"/>
    <w:rsid w:val="00047953"/>
    <w:rsid w:val="0005022A"/>
    <w:rsid w:val="00050DF2"/>
    <w:rsid w:val="00052D0A"/>
    <w:rsid w:val="00053203"/>
    <w:rsid w:val="0005342A"/>
    <w:rsid w:val="00053728"/>
    <w:rsid w:val="0005484A"/>
    <w:rsid w:val="00056C72"/>
    <w:rsid w:val="00056CF9"/>
    <w:rsid w:val="00056FA3"/>
    <w:rsid w:val="00057C68"/>
    <w:rsid w:val="00057D72"/>
    <w:rsid w:val="000607C5"/>
    <w:rsid w:val="00060A2E"/>
    <w:rsid w:val="00062418"/>
    <w:rsid w:val="00063229"/>
    <w:rsid w:val="00063243"/>
    <w:rsid w:val="00063B9D"/>
    <w:rsid w:val="000655E3"/>
    <w:rsid w:val="000656DD"/>
    <w:rsid w:val="00065ECA"/>
    <w:rsid w:val="00070D05"/>
    <w:rsid w:val="000728B9"/>
    <w:rsid w:val="000733BD"/>
    <w:rsid w:val="00073AAD"/>
    <w:rsid w:val="00075D57"/>
    <w:rsid w:val="00076213"/>
    <w:rsid w:val="00076835"/>
    <w:rsid w:val="000768BF"/>
    <w:rsid w:val="0008034A"/>
    <w:rsid w:val="000824DA"/>
    <w:rsid w:val="000848AE"/>
    <w:rsid w:val="000852CF"/>
    <w:rsid w:val="00086961"/>
    <w:rsid w:val="00091724"/>
    <w:rsid w:val="00091A8B"/>
    <w:rsid w:val="00092420"/>
    <w:rsid w:val="00093534"/>
    <w:rsid w:val="000943E6"/>
    <w:rsid w:val="00095BE9"/>
    <w:rsid w:val="000969B0"/>
    <w:rsid w:val="00096C4C"/>
    <w:rsid w:val="00097702"/>
    <w:rsid w:val="00097A56"/>
    <w:rsid w:val="000A1036"/>
    <w:rsid w:val="000A1305"/>
    <w:rsid w:val="000A6E81"/>
    <w:rsid w:val="000A6F10"/>
    <w:rsid w:val="000A71B5"/>
    <w:rsid w:val="000A75D6"/>
    <w:rsid w:val="000B5561"/>
    <w:rsid w:val="000B5D8D"/>
    <w:rsid w:val="000B60C6"/>
    <w:rsid w:val="000C0401"/>
    <w:rsid w:val="000C3603"/>
    <w:rsid w:val="000C4463"/>
    <w:rsid w:val="000C493C"/>
    <w:rsid w:val="000C4FC0"/>
    <w:rsid w:val="000C6345"/>
    <w:rsid w:val="000C6F2B"/>
    <w:rsid w:val="000C6F96"/>
    <w:rsid w:val="000D1219"/>
    <w:rsid w:val="000D19A8"/>
    <w:rsid w:val="000D2421"/>
    <w:rsid w:val="000D2736"/>
    <w:rsid w:val="000D5F58"/>
    <w:rsid w:val="000D6136"/>
    <w:rsid w:val="000D6DBE"/>
    <w:rsid w:val="000D709F"/>
    <w:rsid w:val="000E218D"/>
    <w:rsid w:val="000E3CA7"/>
    <w:rsid w:val="000E4303"/>
    <w:rsid w:val="000E59DB"/>
    <w:rsid w:val="000E63B3"/>
    <w:rsid w:val="000E6B74"/>
    <w:rsid w:val="000E7FA5"/>
    <w:rsid w:val="000F0F70"/>
    <w:rsid w:val="000F132B"/>
    <w:rsid w:val="000F3D7B"/>
    <w:rsid w:val="000F518F"/>
    <w:rsid w:val="000F678E"/>
    <w:rsid w:val="000F6D2A"/>
    <w:rsid w:val="0010368A"/>
    <w:rsid w:val="001066FF"/>
    <w:rsid w:val="00106B8C"/>
    <w:rsid w:val="00110B1A"/>
    <w:rsid w:val="0011213B"/>
    <w:rsid w:val="00112232"/>
    <w:rsid w:val="00113A44"/>
    <w:rsid w:val="00114E73"/>
    <w:rsid w:val="001158F6"/>
    <w:rsid w:val="00117AE6"/>
    <w:rsid w:val="001230B2"/>
    <w:rsid w:val="00123303"/>
    <w:rsid w:val="001266EB"/>
    <w:rsid w:val="001267AC"/>
    <w:rsid w:val="001274A2"/>
    <w:rsid w:val="00127D46"/>
    <w:rsid w:val="00127F3F"/>
    <w:rsid w:val="00130EB3"/>
    <w:rsid w:val="001311AA"/>
    <w:rsid w:val="001338C1"/>
    <w:rsid w:val="001339D0"/>
    <w:rsid w:val="001434C4"/>
    <w:rsid w:val="00143A54"/>
    <w:rsid w:val="0014550A"/>
    <w:rsid w:val="0014773C"/>
    <w:rsid w:val="001500C4"/>
    <w:rsid w:val="001504DB"/>
    <w:rsid w:val="00151B4A"/>
    <w:rsid w:val="0015239E"/>
    <w:rsid w:val="00152BE0"/>
    <w:rsid w:val="0015349E"/>
    <w:rsid w:val="001538A7"/>
    <w:rsid w:val="00153BCA"/>
    <w:rsid w:val="00155DF8"/>
    <w:rsid w:val="00156278"/>
    <w:rsid w:val="00160C9D"/>
    <w:rsid w:val="00161902"/>
    <w:rsid w:val="00161F91"/>
    <w:rsid w:val="001626E4"/>
    <w:rsid w:val="001633F3"/>
    <w:rsid w:val="00165977"/>
    <w:rsid w:val="00166C89"/>
    <w:rsid w:val="001700B6"/>
    <w:rsid w:val="001707C0"/>
    <w:rsid w:val="001720CE"/>
    <w:rsid w:val="00173CFB"/>
    <w:rsid w:val="00174E11"/>
    <w:rsid w:val="001765E1"/>
    <w:rsid w:val="00181596"/>
    <w:rsid w:val="00182A11"/>
    <w:rsid w:val="00183CD2"/>
    <w:rsid w:val="00186BB4"/>
    <w:rsid w:val="00186CEB"/>
    <w:rsid w:val="00186E87"/>
    <w:rsid w:val="00187105"/>
    <w:rsid w:val="00190EE4"/>
    <w:rsid w:val="001916DC"/>
    <w:rsid w:val="001920A9"/>
    <w:rsid w:val="001932EF"/>
    <w:rsid w:val="00193E6E"/>
    <w:rsid w:val="00194AED"/>
    <w:rsid w:val="00194EDB"/>
    <w:rsid w:val="00195D51"/>
    <w:rsid w:val="0019659D"/>
    <w:rsid w:val="001974AB"/>
    <w:rsid w:val="001A5A79"/>
    <w:rsid w:val="001A71C2"/>
    <w:rsid w:val="001A77D5"/>
    <w:rsid w:val="001A7F83"/>
    <w:rsid w:val="001B0D82"/>
    <w:rsid w:val="001B1D73"/>
    <w:rsid w:val="001B4410"/>
    <w:rsid w:val="001B47F3"/>
    <w:rsid w:val="001B49B5"/>
    <w:rsid w:val="001B52D2"/>
    <w:rsid w:val="001B67BD"/>
    <w:rsid w:val="001B7F5E"/>
    <w:rsid w:val="001C143E"/>
    <w:rsid w:val="001C30FB"/>
    <w:rsid w:val="001C3D2D"/>
    <w:rsid w:val="001C3D77"/>
    <w:rsid w:val="001C42E5"/>
    <w:rsid w:val="001C58A3"/>
    <w:rsid w:val="001D0CB4"/>
    <w:rsid w:val="001D37ED"/>
    <w:rsid w:val="001D77F3"/>
    <w:rsid w:val="001E2922"/>
    <w:rsid w:val="001E2CFD"/>
    <w:rsid w:val="001E44E7"/>
    <w:rsid w:val="001E4D2F"/>
    <w:rsid w:val="001E6C99"/>
    <w:rsid w:val="001F33B1"/>
    <w:rsid w:val="001F4008"/>
    <w:rsid w:val="001F4754"/>
    <w:rsid w:val="001F5679"/>
    <w:rsid w:val="001F7C18"/>
    <w:rsid w:val="001F7E72"/>
    <w:rsid w:val="00202C87"/>
    <w:rsid w:val="00202CEA"/>
    <w:rsid w:val="00204B8E"/>
    <w:rsid w:val="00210DF0"/>
    <w:rsid w:val="00211E37"/>
    <w:rsid w:val="00214341"/>
    <w:rsid w:val="00214856"/>
    <w:rsid w:val="00214C6A"/>
    <w:rsid w:val="00217B8C"/>
    <w:rsid w:val="002200A0"/>
    <w:rsid w:val="002203DB"/>
    <w:rsid w:val="00221341"/>
    <w:rsid w:val="00223A0E"/>
    <w:rsid w:val="00223C02"/>
    <w:rsid w:val="00223D00"/>
    <w:rsid w:val="002276D5"/>
    <w:rsid w:val="00227904"/>
    <w:rsid w:val="002310E5"/>
    <w:rsid w:val="002314C6"/>
    <w:rsid w:val="00231FC0"/>
    <w:rsid w:val="0023392A"/>
    <w:rsid w:val="00234BB0"/>
    <w:rsid w:val="0023552A"/>
    <w:rsid w:val="00237329"/>
    <w:rsid w:val="0024294B"/>
    <w:rsid w:val="00242DC9"/>
    <w:rsid w:val="002449A8"/>
    <w:rsid w:val="002464FC"/>
    <w:rsid w:val="00246928"/>
    <w:rsid w:val="00246D20"/>
    <w:rsid w:val="002522BD"/>
    <w:rsid w:val="00252F3F"/>
    <w:rsid w:val="00253AC2"/>
    <w:rsid w:val="002541F0"/>
    <w:rsid w:val="002552BF"/>
    <w:rsid w:val="002553C3"/>
    <w:rsid w:val="00256F82"/>
    <w:rsid w:val="00257148"/>
    <w:rsid w:val="00257164"/>
    <w:rsid w:val="00257D78"/>
    <w:rsid w:val="0026114A"/>
    <w:rsid w:val="002618AA"/>
    <w:rsid w:val="0026237B"/>
    <w:rsid w:val="00262BED"/>
    <w:rsid w:val="00264237"/>
    <w:rsid w:val="00265FC4"/>
    <w:rsid w:val="00271A2A"/>
    <w:rsid w:val="00272054"/>
    <w:rsid w:val="002745B7"/>
    <w:rsid w:val="00280A73"/>
    <w:rsid w:val="00280D73"/>
    <w:rsid w:val="00284E79"/>
    <w:rsid w:val="00285AC8"/>
    <w:rsid w:val="00285EB9"/>
    <w:rsid w:val="00287801"/>
    <w:rsid w:val="002906CD"/>
    <w:rsid w:val="002909CF"/>
    <w:rsid w:val="002943DD"/>
    <w:rsid w:val="00295B3E"/>
    <w:rsid w:val="002979E9"/>
    <w:rsid w:val="002A40B0"/>
    <w:rsid w:val="002A54C3"/>
    <w:rsid w:val="002A6A88"/>
    <w:rsid w:val="002B02F9"/>
    <w:rsid w:val="002B14FE"/>
    <w:rsid w:val="002B2BDA"/>
    <w:rsid w:val="002B618E"/>
    <w:rsid w:val="002B643B"/>
    <w:rsid w:val="002B71EF"/>
    <w:rsid w:val="002C09B1"/>
    <w:rsid w:val="002C689D"/>
    <w:rsid w:val="002D23AD"/>
    <w:rsid w:val="002D25F8"/>
    <w:rsid w:val="002D2747"/>
    <w:rsid w:val="002D280E"/>
    <w:rsid w:val="002D4E8D"/>
    <w:rsid w:val="002D5DD0"/>
    <w:rsid w:val="002D676B"/>
    <w:rsid w:val="002E24B2"/>
    <w:rsid w:val="002E3CFD"/>
    <w:rsid w:val="002E3D7C"/>
    <w:rsid w:val="002E5425"/>
    <w:rsid w:val="002E56C2"/>
    <w:rsid w:val="002E6D7A"/>
    <w:rsid w:val="002E737E"/>
    <w:rsid w:val="002F0210"/>
    <w:rsid w:val="002F0658"/>
    <w:rsid w:val="002F0B32"/>
    <w:rsid w:val="002F11B0"/>
    <w:rsid w:val="002F1533"/>
    <w:rsid w:val="002F5057"/>
    <w:rsid w:val="003019EC"/>
    <w:rsid w:val="00304997"/>
    <w:rsid w:val="00306015"/>
    <w:rsid w:val="00306077"/>
    <w:rsid w:val="00307274"/>
    <w:rsid w:val="00307FE5"/>
    <w:rsid w:val="00313E88"/>
    <w:rsid w:val="003178BA"/>
    <w:rsid w:val="0032240E"/>
    <w:rsid w:val="00322C63"/>
    <w:rsid w:val="00327B8B"/>
    <w:rsid w:val="0033028C"/>
    <w:rsid w:val="00332E99"/>
    <w:rsid w:val="00333B98"/>
    <w:rsid w:val="00333E9A"/>
    <w:rsid w:val="00334F8B"/>
    <w:rsid w:val="0033529C"/>
    <w:rsid w:val="00335329"/>
    <w:rsid w:val="00335C65"/>
    <w:rsid w:val="00336A34"/>
    <w:rsid w:val="00342BE9"/>
    <w:rsid w:val="00343E22"/>
    <w:rsid w:val="0034676F"/>
    <w:rsid w:val="00346BCE"/>
    <w:rsid w:val="003512C1"/>
    <w:rsid w:val="00351685"/>
    <w:rsid w:val="00361110"/>
    <w:rsid w:val="00361220"/>
    <w:rsid w:val="0036242D"/>
    <w:rsid w:val="00362F98"/>
    <w:rsid w:val="00364D1F"/>
    <w:rsid w:val="00366103"/>
    <w:rsid w:val="003672F5"/>
    <w:rsid w:val="003704E8"/>
    <w:rsid w:val="00370638"/>
    <w:rsid w:val="003734E6"/>
    <w:rsid w:val="00380311"/>
    <w:rsid w:val="00381BDE"/>
    <w:rsid w:val="00385F54"/>
    <w:rsid w:val="00392327"/>
    <w:rsid w:val="003936BB"/>
    <w:rsid w:val="0039410A"/>
    <w:rsid w:val="00395F8F"/>
    <w:rsid w:val="003A030B"/>
    <w:rsid w:val="003A0FA8"/>
    <w:rsid w:val="003A2446"/>
    <w:rsid w:val="003A2496"/>
    <w:rsid w:val="003A30B5"/>
    <w:rsid w:val="003A4847"/>
    <w:rsid w:val="003A6E51"/>
    <w:rsid w:val="003B1579"/>
    <w:rsid w:val="003B3AED"/>
    <w:rsid w:val="003B4C02"/>
    <w:rsid w:val="003B67E6"/>
    <w:rsid w:val="003C0D0C"/>
    <w:rsid w:val="003C2FE8"/>
    <w:rsid w:val="003C36ED"/>
    <w:rsid w:val="003C431D"/>
    <w:rsid w:val="003C638C"/>
    <w:rsid w:val="003C7911"/>
    <w:rsid w:val="003C7ED4"/>
    <w:rsid w:val="003D0A8B"/>
    <w:rsid w:val="003D0D18"/>
    <w:rsid w:val="003D136D"/>
    <w:rsid w:val="003D16ED"/>
    <w:rsid w:val="003D193B"/>
    <w:rsid w:val="003D472A"/>
    <w:rsid w:val="003D485F"/>
    <w:rsid w:val="003D490A"/>
    <w:rsid w:val="003D621D"/>
    <w:rsid w:val="003D7763"/>
    <w:rsid w:val="003E135F"/>
    <w:rsid w:val="003E27DF"/>
    <w:rsid w:val="003E292E"/>
    <w:rsid w:val="003E2ABC"/>
    <w:rsid w:val="003E3F42"/>
    <w:rsid w:val="003E57BF"/>
    <w:rsid w:val="003E63E2"/>
    <w:rsid w:val="003E6971"/>
    <w:rsid w:val="003E6BB4"/>
    <w:rsid w:val="003E6FD0"/>
    <w:rsid w:val="003E7310"/>
    <w:rsid w:val="003F0123"/>
    <w:rsid w:val="003F0D7B"/>
    <w:rsid w:val="003F1942"/>
    <w:rsid w:val="003F25D2"/>
    <w:rsid w:val="003F2F20"/>
    <w:rsid w:val="003F30CE"/>
    <w:rsid w:val="003F32AA"/>
    <w:rsid w:val="003F447C"/>
    <w:rsid w:val="003F5595"/>
    <w:rsid w:val="00400B55"/>
    <w:rsid w:val="00402FBF"/>
    <w:rsid w:val="0040438F"/>
    <w:rsid w:val="004043A8"/>
    <w:rsid w:val="004045F2"/>
    <w:rsid w:val="00405537"/>
    <w:rsid w:val="00405852"/>
    <w:rsid w:val="004068B9"/>
    <w:rsid w:val="00413913"/>
    <w:rsid w:val="00415C4E"/>
    <w:rsid w:val="004208DF"/>
    <w:rsid w:val="00423117"/>
    <w:rsid w:val="0042436F"/>
    <w:rsid w:val="00424751"/>
    <w:rsid w:val="00425610"/>
    <w:rsid w:val="00426331"/>
    <w:rsid w:val="004308C9"/>
    <w:rsid w:val="00431219"/>
    <w:rsid w:val="004315B6"/>
    <w:rsid w:val="0043264B"/>
    <w:rsid w:val="004364C4"/>
    <w:rsid w:val="004377D7"/>
    <w:rsid w:val="00437EAB"/>
    <w:rsid w:val="00442AFA"/>
    <w:rsid w:val="00442F40"/>
    <w:rsid w:val="00444B2A"/>
    <w:rsid w:val="004461C1"/>
    <w:rsid w:val="00447DDD"/>
    <w:rsid w:val="004504B2"/>
    <w:rsid w:val="00454F2C"/>
    <w:rsid w:val="004555FD"/>
    <w:rsid w:val="00456C5B"/>
    <w:rsid w:val="0045761F"/>
    <w:rsid w:val="00457E59"/>
    <w:rsid w:val="00462D0F"/>
    <w:rsid w:val="00465D5C"/>
    <w:rsid w:val="004665B0"/>
    <w:rsid w:val="004701BE"/>
    <w:rsid w:val="00475BF9"/>
    <w:rsid w:val="00476315"/>
    <w:rsid w:val="0047637A"/>
    <w:rsid w:val="00476876"/>
    <w:rsid w:val="00476CB3"/>
    <w:rsid w:val="004772D0"/>
    <w:rsid w:val="00477521"/>
    <w:rsid w:val="004913B8"/>
    <w:rsid w:val="00494638"/>
    <w:rsid w:val="00495B13"/>
    <w:rsid w:val="00495D77"/>
    <w:rsid w:val="004A0E38"/>
    <w:rsid w:val="004A1D4F"/>
    <w:rsid w:val="004A46B6"/>
    <w:rsid w:val="004B0280"/>
    <w:rsid w:val="004B0F5F"/>
    <w:rsid w:val="004B171F"/>
    <w:rsid w:val="004B587A"/>
    <w:rsid w:val="004B5C37"/>
    <w:rsid w:val="004B5F5A"/>
    <w:rsid w:val="004B6252"/>
    <w:rsid w:val="004C2A3D"/>
    <w:rsid w:val="004C3B00"/>
    <w:rsid w:val="004C3BDE"/>
    <w:rsid w:val="004C3D21"/>
    <w:rsid w:val="004C5623"/>
    <w:rsid w:val="004C5DB0"/>
    <w:rsid w:val="004C630C"/>
    <w:rsid w:val="004C6583"/>
    <w:rsid w:val="004D10D0"/>
    <w:rsid w:val="004D13E0"/>
    <w:rsid w:val="004D161E"/>
    <w:rsid w:val="004D2851"/>
    <w:rsid w:val="004D3095"/>
    <w:rsid w:val="004D665A"/>
    <w:rsid w:val="004D7207"/>
    <w:rsid w:val="004E088C"/>
    <w:rsid w:val="004E34CD"/>
    <w:rsid w:val="004E38D8"/>
    <w:rsid w:val="004E3A10"/>
    <w:rsid w:val="004E59B2"/>
    <w:rsid w:val="004F422E"/>
    <w:rsid w:val="004F452F"/>
    <w:rsid w:val="004F74F9"/>
    <w:rsid w:val="004F7726"/>
    <w:rsid w:val="005007DE"/>
    <w:rsid w:val="00503D28"/>
    <w:rsid w:val="00504456"/>
    <w:rsid w:val="0050661F"/>
    <w:rsid w:val="005125E2"/>
    <w:rsid w:val="00513564"/>
    <w:rsid w:val="00513D03"/>
    <w:rsid w:val="00514377"/>
    <w:rsid w:val="005148D2"/>
    <w:rsid w:val="005163BD"/>
    <w:rsid w:val="00517F7E"/>
    <w:rsid w:val="00520E10"/>
    <w:rsid w:val="00521B28"/>
    <w:rsid w:val="0052397F"/>
    <w:rsid w:val="00530B3D"/>
    <w:rsid w:val="0053182E"/>
    <w:rsid w:val="00532C03"/>
    <w:rsid w:val="00532FFF"/>
    <w:rsid w:val="0053381B"/>
    <w:rsid w:val="00536CDF"/>
    <w:rsid w:val="005407B3"/>
    <w:rsid w:val="00540E49"/>
    <w:rsid w:val="005415D7"/>
    <w:rsid w:val="00541BF6"/>
    <w:rsid w:val="005421D2"/>
    <w:rsid w:val="005437B0"/>
    <w:rsid w:val="00543928"/>
    <w:rsid w:val="00547597"/>
    <w:rsid w:val="005511A2"/>
    <w:rsid w:val="00555EF2"/>
    <w:rsid w:val="00560F7A"/>
    <w:rsid w:val="0056341A"/>
    <w:rsid w:val="00563477"/>
    <w:rsid w:val="00566DD1"/>
    <w:rsid w:val="0056753D"/>
    <w:rsid w:val="005706B5"/>
    <w:rsid w:val="00571568"/>
    <w:rsid w:val="00571908"/>
    <w:rsid w:val="005723B5"/>
    <w:rsid w:val="0057253D"/>
    <w:rsid w:val="005725FB"/>
    <w:rsid w:val="005769C0"/>
    <w:rsid w:val="005769FB"/>
    <w:rsid w:val="00581D3F"/>
    <w:rsid w:val="00582509"/>
    <w:rsid w:val="005831B1"/>
    <w:rsid w:val="005834B1"/>
    <w:rsid w:val="005845AA"/>
    <w:rsid w:val="0058593C"/>
    <w:rsid w:val="00587206"/>
    <w:rsid w:val="00587E0F"/>
    <w:rsid w:val="0059058B"/>
    <w:rsid w:val="005918A1"/>
    <w:rsid w:val="00594E38"/>
    <w:rsid w:val="005A069C"/>
    <w:rsid w:val="005A0E9E"/>
    <w:rsid w:val="005A5807"/>
    <w:rsid w:val="005A7288"/>
    <w:rsid w:val="005B03A8"/>
    <w:rsid w:val="005B1C0D"/>
    <w:rsid w:val="005B1F29"/>
    <w:rsid w:val="005B24ED"/>
    <w:rsid w:val="005B3960"/>
    <w:rsid w:val="005B3D7C"/>
    <w:rsid w:val="005B5790"/>
    <w:rsid w:val="005B5E98"/>
    <w:rsid w:val="005C1C50"/>
    <w:rsid w:val="005C1E86"/>
    <w:rsid w:val="005C245D"/>
    <w:rsid w:val="005C39CC"/>
    <w:rsid w:val="005C3EB1"/>
    <w:rsid w:val="005C41A1"/>
    <w:rsid w:val="005C6975"/>
    <w:rsid w:val="005D46A0"/>
    <w:rsid w:val="005D5EDD"/>
    <w:rsid w:val="005D7748"/>
    <w:rsid w:val="005D7A74"/>
    <w:rsid w:val="005E01D8"/>
    <w:rsid w:val="005E11D4"/>
    <w:rsid w:val="005E232A"/>
    <w:rsid w:val="005E2AC4"/>
    <w:rsid w:val="005E5104"/>
    <w:rsid w:val="005E637B"/>
    <w:rsid w:val="005E6670"/>
    <w:rsid w:val="005E6E33"/>
    <w:rsid w:val="005E7413"/>
    <w:rsid w:val="005E785B"/>
    <w:rsid w:val="005F0B1A"/>
    <w:rsid w:val="005F1483"/>
    <w:rsid w:val="005F16CD"/>
    <w:rsid w:val="005F3E11"/>
    <w:rsid w:val="005F621A"/>
    <w:rsid w:val="005F741A"/>
    <w:rsid w:val="005F775F"/>
    <w:rsid w:val="00600006"/>
    <w:rsid w:val="00600131"/>
    <w:rsid w:val="006001C8"/>
    <w:rsid w:val="00601ADF"/>
    <w:rsid w:val="00601FD8"/>
    <w:rsid w:val="00602569"/>
    <w:rsid w:val="0060375C"/>
    <w:rsid w:val="006057AE"/>
    <w:rsid w:val="0060676E"/>
    <w:rsid w:val="00610EF2"/>
    <w:rsid w:val="0061210F"/>
    <w:rsid w:val="006159AB"/>
    <w:rsid w:val="0061787F"/>
    <w:rsid w:val="00617B24"/>
    <w:rsid w:val="00623253"/>
    <w:rsid w:val="00623544"/>
    <w:rsid w:val="00623A65"/>
    <w:rsid w:val="00625E9D"/>
    <w:rsid w:val="006316B4"/>
    <w:rsid w:val="00631FE6"/>
    <w:rsid w:val="006322A0"/>
    <w:rsid w:val="0063300B"/>
    <w:rsid w:val="00633825"/>
    <w:rsid w:val="00633E5C"/>
    <w:rsid w:val="0063487A"/>
    <w:rsid w:val="006351FA"/>
    <w:rsid w:val="00635DAC"/>
    <w:rsid w:val="006371E5"/>
    <w:rsid w:val="00641569"/>
    <w:rsid w:val="006417A0"/>
    <w:rsid w:val="0064612B"/>
    <w:rsid w:val="006471F7"/>
    <w:rsid w:val="006500C3"/>
    <w:rsid w:val="006513B1"/>
    <w:rsid w:val="00651BA8"/>
    <w:rsid w:val="00651D9C"/>
    <w:rsid w:val="00660B46"/>
    <w:rsid w:val="006637C3"/>
    <w:rsid w:val="00663E3B"/>
    <w:rsid w:val="00664899"/>
    <w:rsid w:val="00665990"/>
    <w:rsid w:val="0066653E"/>
    <w:rsid w:val="0067067D"/>
    <w:rsid w:val="00671996"/>
    <w:rsid w:val="0067222D"/>
    <w:rsid w:val="00673E65"/>
    <w:rsid w:val="00675670"/>
    <w:rsid w:val="00675F6F"/>
    <w:rsid w:val="0067645A"/>
    <w:rsid w:val="00676C37"/>
    <w:rsid w:val="0068086F"/>
    <w:rsid w:val="00683866"/>
    <w:rsid w:val="00683AE8"/>
    <w:rsid w:val="00685AF7"/>
    <w:rsid w:val="0068680F"/>
    <w:rsid w:val="00690390"/>
    <w:rsid w:val="0069751F"/>
    <w:rsid w:val="006A0221"/>
    <w:rsid w:val="006A0482"/>
    <w:rsid w:val="006A084A"/>
    <w:rsid w:val="006A3024"/>
    <w:rsid w:val="006A3BB3"/>
    <w:rsid w:val="006A3E83"/>
    <w:rsid w:val="006A436B"/>
    <w:rsid w:val="006A5447"/>
    <w:rsid w:val="006A5827"/>
    <w:rsid w:val="006A6757"/>
    <w:rsid w:val="006B15BA"/>
    <w:rsid w:val="006B30A6"/>
    <w:rsid w:val="006B317A"/>
    <w:rsid w:val="006B4919"/>
    <w:rsid w:val="006B6ABB"/>
    <w:rsid w:val="006B7FAA"/>
    <w:rsid w:val="006C0A62"/>
    <w:rsid w:val="006C1393"/>
    <w:rsid w:val="006C266B"/>
    <w:rsid w:val="006C52DC"/>
    <w:rsid w:val="006C5FF4"/>
    <w:rsid w:val="006C5FF7"/>
    <w:rsid w:val="006C6781"/>
    <w:rsid w:val="006D12C9"/>
    <w:rsid w:val="006D214B"/>
    <w:rsid w:val="006D23B4"/>
    <w:rsid w:val="006D4248"/>
    <w:rsid w:val="006E0484"/>
    <w:rsid w:val="006E08FC"/>
    <w:rsid w:val="006E0E47"/>
    <w:rsid w:val="006E357A"/>
    <w:rsid w:val="006E3A51"/>
    <w:rsid w:val="006F0FD6"/>
    <w:rsid w:val="006F3D2D"/>
    <w:rsid w:val="006F498A"/>
    <w:rsid w:val="006F7F42"/>
    <w:rsid w:val="00701A64"/>
    <w:rsid w:val="00702FBC"/>
    <w:rsid w:val="00704580"/>
    <w:rsid w:val="0070496D"/>
    <w:rsid w:val="007070CA"/>
    <w:rsid w:val="00707F45"/>
    <w:rsid w:val="007109AD"/>
    <w:rsid w:val="00710B48"/>
    <w:rsid w:val="007117BA"/>
    <w:rsid w:val="0071236D"/>
    <w:rsid w:val="00713A49"/>
    <w:rsid w:val="00713B26"/>
    <w:rsid w:val="007158DC"/>
    <w:rsid w:val="00716322"/>
    <w:rsid w:val="0071797B"/>
    <w:rsid w:val="00720CBE"/>
    <w:rsid w:val="0072333D"/>
    <w:rsid w:val="0072495C"/>
    <w:rsid w:val="0072551C"/>
    <w:rsid w:val="0072559B"/>
    <w:rsid w:val="00725D0E"/>
    <w:rsid w:val="0072739A"/>
    <w:rsid w:val="007277EF"/>
    <w:rsid w:val="007308D0"/>
    <w:rsid w:val="00730DD2"/>
    <w:rsid w:val="007310EF"/>
    <w:rsid w:val="007311DD"/>
    <w:rsid w:val="007325CD"/>
    <w:rsid w:val="00734967"/>
    <w:rsid w:val="0073665E"/>
    <w:rsid w:val="00737CE2"/>
    <w:rsid w:val="007414C5"/>
    <w:rsid w:val="0074150D"/>
    <w:rsid w:val="00741672"/>
    <w:rsid w:val="00743100"/>
    <w:rsid w:val="007437C2"/>
    <w:rsid w:val="00743857"/>
    <w:rsid w:val="00743949"/>
    <w:rsid w:val="007447D7"/>
    <w:rsid w:val="00745F51"/>
    <w:rsid w:val="00746B3A"/>
    <w:rsid w:val="007475E7"/>
    <w:rsid w:val="007542BF"/>
    <w:rsid w:val="00762F7C"/>
    <w:rsid w:val="007702C7"/>
    <w:rsid w:val="00770B77"/>
    <w:rsid w:val="00770C88"/>
    <w:rsid w:val="00772666"/>
    <w:rsid w:val="00773A2C"/>
    <w:rsid w:val="0077517D"/>
    <w:rsid w:val="00775297"/>
    <w:rsid w:val="00775CE7"/>
    <w:rsid w:val="0077619F"/>
    <w:rsid w:val="00776B4E"/>
    <w:rsid w:val="00780793"/>
    <w:rsid w:val="00780F61"/>
    <w:rsid w:val="007814DF"/>
    <w:rsid w:val="007819A5"/>
    <w:rsid w:val="00782403"/>
    <w:rsid w:val="00787B1F"/>
    <w:rsid w:val="00791CEF"/>
    <w:rsid w:val="00793FA9"/>
    <w:rsid w:val="007951C7"/>
    <w:rsid w:val="00795748"/>
    <w:rsid w:val="007A0196"/>
    <w:rsid w:val="007A10B1"/>
    <w:rsid w:val="007A2AC4"/>
    <w:rsid w:val="007A2D10"/>
    <w:rsid w:val="007A310C"/>
    <w:rsid w:val="007A3880"/>
    <w:rsid w:val="007A6341"/>
    <w:rsid w:val="007A7EAD"/>
    <w:rsid w:val="007B0D1D"/>
    <w:rsid w:val="007B3BCC"/>
    <w:rsid w:val="007B55C0"/>
    <w:rsid w:val="007B6F75"/>
    <w:rsid w:val="007C0603"/>
    <w:rsid w:val="007C4665"/>
    <w:rsid w:val="007C527C"/>
    <w:rsid w:val="007D1EAD"/>
    <w:rsid w:val="007D3A85"/>
    <w:rsid w:val="007D3C37"/>
    <w:rsid w:val="007D47A1"/>
    <w:rsid w:val="007D50B4"/>
    <w:rsid w:val="007D7281"/>
    <w:rsid w:val="007D7CA5"/>
    <w:rsid w:val="007D7E6A"/>
    <w:rsid w:val="007E1228"/>
    <w:rsid w:val="007E39D8"/>
    <w:rsid w:val="007E60ED"/>
    <w:rsid w:val="007F1B34"/>
    <w:rsid w:val="007F3ECB"/>
    <w:rsid w:val="007F47E6"/>
    <w:rsid w:val="007F646D"/>
    <w:rsid w:val="007F6771"/>
    <w:rsid w:val="007F7B2B"/>
    <w:rsid w:val="007F7C53"/>
    <w:rsid w:val="0080080E"/>
    <w:rsid w:val="0080081B"/>
    <w:rsid w:val="00801000"/>
    <w:rsid w:val="008018B9"/>
    <w:rsid w:val="00802821"/>
    <w:rsid w:val="00802E34"/>
    <w:rsid w:val="008053F4"/>
    <w:rsid w:val="00806127"/>
    <w:rsid w:val="008067F8"/>
    <w:rsid w:val="0081047C"/>
    <w:rsid w:val="00811573"/>
    <w:rsid w:val="008126E9"/>
    <w:rsid w:val="00814CED"/>
    <w:rsid w:val="00816A72"/>
    <w:rsid w:val="00820200"/>
    <w:rsid w:val="008203E3"/>
    <w:rsid w:val="00820A66"/>
    <w:rsid w:val="00821971"/>
    <w:rsid w:val="00821A82"/>
    <w:rsid w:val="0082346F"/>
    <w:rsid w:val="00824095"/>
    <w:rsid w:val="00824D95"/>
    <w:rsid w:val="008268C0"/>
    <w:rsid w:val="00827AB0"/>
    <w:rsid w:val="00827EC2"/>
    <w:rsid w:val="00831A01"/>
    <w:rsid w:val="00831B48"/>
    <w:rsid w:val="00831BAB"/>
    <w:rsid w:val="00832E4C"/>
    <w:rsid w:val="00832FD3"/>
    <w:rsid w:val="008338AB"/>
    <w:rsid w:val="00834517"/>
    <w:rsid w:val="00834F15"/>
    <w:rsid w:val="008353A5"/>
    <w:rsid w:val="008354A6"/>
    <w:rsid w:val="00837E8B"/>
    <w:rsid w:val="00837F94"/>
    <w:rsid w:val="0084180E"/>
    <w:rsid w:val="00843441"/>
    <w:rsid w:val="008437AF"/>
    <w:rsid w:val="008438A9"/>
    <w:rsid w:val="00843B1A"/>
    <w:rsid w:val="00843F59"/>
    <w:rsid w:val="008457E5"/>
    <w:rsid w:val="008503C8"/>
    <w:rsid w:val="00851409"/>
    <w:rsid w:val="0085225E"/>
    <w:rsid w:val="008532A6"/>
    <w:rsid w:val="00853BA6"/>
    <w:rsid w:val="00854788"/>
    <w:rsid w:val="00856D91"/>
    <w:rsid w:val="00857535"/>
    <w:rsid w:val="00857BDA"/>
    <w:rsid w:val="00861812"/>
    <w:rsid w:val="00861A49"/>
    <w:rsid w:val="00861E41"/>
    <w:rsid w:val="00863431"/>
    <w:rsid w:val="008637D6"/>
    <w:rsid w:val="00863F21"/>
    <w:rsid w:val="00864C65"/>
    <w:rsid w:val="00864F5D"/>
    <w:rsid w:val="008666B9"/>
    <w:rsid w:val="0087139B"/>
    <w:rsid w:val="008713D8"/>
    <w:rsid w:val="00871D13"/>
    <w:rsid w:val="00871E2E"/>
    <w:rsid w:val="00873847"/>
    <w:rsid w:val="0087555A"/>
    <w:rsid w:val="00875C23"/>
    <w:rsid w:val="0087616E"/>
    <w:rsid w:val="00876BE4"/>
    <w:rsid w:val="00877A3C"/>
    <w:rsid w:val="008817E2"/>
    <w:rsid w:val="00883A6C"/>
    <w:rsid w:val="00883D77"/>
    <w:rsid w:val="00884BC0"/>
    <w:rsid w:val="00885891"/>
    <w:rsid w:val="00886DF3"/>
    <w:rsid w:val="00887DCC"/>
    <w:rsid w:val="00891C4F"/>
    <w:rsid w:val="00895627"/>
    <w:rsid w:val="008964F3"/>
    <w:rsid w:val="00896B1E"/>
    <w:rsid w:val="008A12D5"/>
    <w:rsid w:val="008A1436"/>
    <w:rsid w:val="008A2ACB"/>
    <w:rsid w:val="008A4A21"/>
    <w:rsid w:val="008A5727"/>
    <w:rsid w:val="008A72ED"/>
    <w:rsid w:val="008A7D99"/>
    <w:rsid w:val="008B1A2C"/>
    <w:rsid w:val="008B2E20"/>
    <w:rsid w:val="008B3335"/>
    <w:rsid w:val="008B3E49"/>
    <w:rsid w:val="008B6546"/>
    <w:rsid w:val="008C0084"/>
    <w:rsid w:val="008C0799"/>
    <w:rsid w:val="008C0F37"/>
    <w:rsid w:val="008C1447"/>
    <w:rsid w:val="008C2693"/>
    <w:rsid w:val="008C3BDC"/>
    <w:rsid w:val="008C468D"/>
    <w:rsid w:val="008C68FA"/>
    <w:rsid w:val="008D0D6C"/>
    <w:rsid w:val="008D0E22"/>
    <w:rsid w:val="008D1309"/>
    <w:rsid w:val="008D26A2"/>
    <w:rsid w:val="008D2D0B"/>
    <w:rsid w:val="008D355E"/>
    <w:rsid w:val="008D39AA"/>
    <w:rsid w:val="008D3CCD"/>
    <w:rsid w:val="008D4863"/>
    <w:rsid w:val="008D4949"/>
    <w:rsid w:val="008D63F9"/>
    <w:rsid w:val="008E0D0F"/>
    <w:rsid w:val="008E16DF"/>
    <w:rsid w:val="008E194C"/>
    <w:rsid w:val="008E1B6C"/>
    <w:rsid w:val="008E1F6E"/>
    <w:rsid w:val="008E2BA2"/>
    <w:rsid w:val="008E4401"/>
    <w:rsid w:val="008E64F4"/>
    <w:rsid w:val="008E65B0"/>
    <w:rsid w:val="008E6F17"/>
    <w:rsid w:val="008F36D1"/>
    <w:rsid w:val="008F69BF"/>
    <w:rsid w:val="0090030B"/>
    <w:rsid w:val="00903001"/>
    <w:rsid w:val="00903337"/>
    <w:rsid w:val="00903A3D"/>
    <w:rsid w:val="00905DFC"/>
    <w:rsid w:val="00914009"/>
    <w:rsid w:val="00917B03"/>
    <w:rsid w:val="00920C0C"/>
    <w:rsid w:val="0092106B"/>
    <w:rsid w:val="00921516"/>
    <w:rsid w:val="009246B4"/>
    <w:rsid w:val="00931701"/>
    <w:rsid w:val="0093233A"/>
    <w:rsid w:val="00932B02"/>
    <w:rsid w:val="00935DC5"/>
    <w:rsid w:val="0093696A"/>
    <w:rsid w:val="00937814"/>
    <w:rsid w:val="009400B1"/>
    <w:rsid w:val="00940481"/>
    <w:rsid w:val="00940C61"/>
    <w:rsid w:val="00943839"/>
    <w:rsid w:val="009459F1"/>
    <w:rsid w:val="00947D12"/>
    <w:rsid w:val="00950089"/>
    <w:rsid w:val="009503A0"/>
    <w:rsid w:val="00950987"/>
    <w:rsid w:val="00950FE9"/>
    <w:rsid w:val="00952A2B"/>
    <w:rsid w:val="00953119"/>
    <w:rsid w:val="00954F48"/>
    <w:rsid w:val="00960EE6"/>
    <w:rsid w:val="00960F38"/>
    <w:rsid w:val="0096221F"/>
    <w:rsid w:val="009623EF"/>
    <w:rsid w:val="00962812"/>
    <w:rsid w:val="0096640F"/>
    <w:rsid w:val="00966E22"/>
    <w:rsid w:val="00967267"/>
    <w:rsid w:val="00967701"/>
    <w:rsid w:val="00970057"/>
    <w:rsid w:val="00971160"/>
    <w:rsid w:val="00972C74"/>
    <w:rsid w:val="00977358"/>
    <w:rsid w:val="00977961"/>
    <w:rsid w:val="00980BBE"/>
    <w:rsid w:val="0098260A"/>
    <w:rsid w:val="00983192"/>
    <w:rsid w:val="009852C7"/>
    <w:rsid w:val="00986C54"/>
    <w:rsid w:val="00987DDE"/>
    <w:rsid w:val="00991DB3"/>
    <w:rsid w:val="009921F5"/>
    <w:rsid w:val="00993DEE"/>
    <w:rsid w:val="00994CC1"/>
    <w:rsid w:val="0099523C"/>
    <w:rsid w:val="00996FDA"/>
    <w:rsid w:val="009973AA"/>
    <w:rsid w:val="00997EC5"/>
    <w:rsid w:val="009A2806"/>
    <w:rsid w:val="009A34B2"/>
    <w:rsid w:val="009A56A9"/>
    <w:rsid w:val="009A7D91"/>
    <w:rsid w:val="009B44DE"/>
    <w:rsid w:val="009B56BF"/>
    <w:rsid w:val="009B6B23"/>
    <w:rsid w:val="009C68F4"/>
    <w:rsid w:val="009C7DCB"/>
    <w:rsid w:val="009D0A04"/>
    <w:rsid w:val="009D12F4"/>
    <w:rsid w:val="009D2659"/>
    <w:rsid w:val="009D39DC"/>
    <w:rsid w:val="009D504F"/>
    <w:rsid w:val="009D6C51"/>
    <w:rsid w:val="009D7069"/>
    <w:rsid w:val="009D7EDD"/>
    <w:rsid w:val="009E1151"/>
    <w:rsid w:val="009E4280"/>
    <w:rsid w:val="009E6B8C"/>
    <w:rsid w:val="009E72F3"/>
    <w:rsid w:val="009F0679"/>
    <w:rsid w:val="009F083F"/>
    <w:rsid w:val="009F0971"/>
    <w:rsid w:val="009F1A3D"/>
    <w:rsid w:val="009F2608"/>
    <w:rsid w:val="009F4EF9"/>
    <w:rsid w:val="009F57D0"/>
    <w:rsid w:val="009F5C75"/>
    <w:rsid w:val="009F63F8"/>
    <w:rsid w:val="009F6BAF"/>
    <w:rsid w:val="009F6D8A"/>
    <w:rsid w:val="00A01E49"/>
    <w:rsid w:val="00A0316B"/>
    <w:rsid w:val="00A0342D"/>
    <w:rsid w:val="00A03550"/>
    <w:rsid w:val="00A05139"/>
    <w:rsid w:val="00A05D03"/>
    <w:rsid w:val="00A10205"/>
    <w:rsid w:val="00A10F5B"/>
    <w:rsid w:val="00A11618"/>
    <w:rsid w:val="00A11F0F"/>
    <w:rsid w:val="00A14198"/>
    <w:rsid w:val="00A15939"/>
    <w:rsid w:val="00A15E85"/>
    <w:rsid w:val="00A173C2"/>
    <w:rsid w:val="00A20303"/>
    <w:rsid w:val="00A20DD3"/>
    <w:rsid w:val="00A22800"/>
    <w:rsid w:val="00A2452F"/>
    <w:rsid w:val="00A26275"/>
    <w:rsid w:val="00A269FC"/>
    <w:rsid w:val="00A276C9"/>
    <w:rsid w:val="00A30A68"/>
    <w:rsid w:val="00A32D00"/>
    <w:rsid w:val="00A32F58"/>
    <w:rsid w:val="00A33403"/>
    <w:rsid w:val="00A341E0"/>
    <w:rsid w:val="00A3547D"/>
    <w:rsid w:val="00A421AE"/>
    <w:rsid w:val="00A42C2B"/>
    <w:rsid w:val="00A51D4E"/>
    <w:rsid w:val="00A520F2"/>
    <w:rsid w:val="00A5229D"/>
    <w:rsid w:val="00A533C5"/>
    <w:rsid w:val="00A53C71"/>
    <w:rsid w:val="00A55E3B"/>
    <w:rsid w:val="00A56D39"/>
    <w:rsid w:val="00A600F0"/>
    <w:rsid w:val="00A60308"/>
    <w:rsid w:val="00A648F9"/>
    <w:rsid w:val="00A66EFC"/>
    <w:rsid w:val="00A67B07"/>
    <w:rsid w:val="00A7069C"/>
    <w:rsid w:val="00A70E98"/>
    <w:rsid w:val="00A7276D"/>
    <w:rsid w:val="00A728C0"/>
    <w:rsid w:val="00A748A7"/>
    <w:rsid w:val="00A7674F"/>
    <w:rsid w:val="00A7700B"/>
    <w:rsid w:val="00A81491"/>
    <w:rsid w:val="00A83D67"/>
    <w:rsid w:val="00A85A9D"/>
    <w:rsid w:val="00A92851"/>
    <w:rsid w:val="00A957D0"/>
    <w:rsid w:val="00AA09A1"/>
    <w:rsid w:val="00AA13A4"/>
    <w:rsid w:val="00AA5665"/>
    <w:rsid w:val="00AA5B7A"/>
    <w:rsid w:val="00AA6570"/>
    <w:rsid w:val="00AB0086"/>
    <w:rsid w:val="00AB0485"/>
    <w:rsid w:val="00AB1A47"/>
    <w:rsid w:val="00AB37A0"/>
    <w:rsid w:val="00AB3D8B"/>
    <w:rsid w:val="00AB5331"/>
    <w:rsid w:val="00AB5435"/>
    <w:rsid w:val="00AC0F6E"/>
    <w:rsid w:val="00AC1A48"/>
    <w:rsid w:val="00AC3115"/>
    <w:rsid w:val="00AC4C10"/>
    <w:rsid w:val="00AC7748"/>
    <w:rsid w:val="00AD1F20"/>
    <w:rsid w:val="00AD1F45"/>
    <w:rsid w:val="00AD2BDC"/>
    <w:rsid w:val="00AE13A3"/>
    <w:rsid w:val="00AE292E"/>
    <w:rsid w:val="00AE56D7"/>
    <w:rsid w:val="00AE67E6"/>
    <w:rsid w:val="00AE67F2"/>
    <w:rsid w:val="00AE6A1E"/>
    <w:rsid w:val="00AE7868"/>
    <w:rsid w:val="00AF1E13"/>
    <w:rsid w:val="00AF21AA"/>
    <w:rsid w:val="00AF4619"/>
    <w:rsid w:val="00AF51F9"/>
    <w:rsid w:val="00AF6E46"/>
    <w:rsid w:val="00B01603"/>
    <w:rsid w:val="00B018BC"/>
    <w:rsid w:val="00B0354C"/>
    <w:rsid w:val="00B03E43"/>
    <w:rsid w:val="00B051C5"/>
    <w:rsid w:val="00B0546B"/>
    <w:rsid w:val="00B06778"/>
    <w:rsid w:val="00B06AC2"/>
    <w:rsid w:val="00B07C84"/>
    <w:rsid w:val="00B10AD9"/>
    <w:rsid w:val="00B11DA4"/>
    <w:rsid w:val="00B11F3B"/>
    <w:rsid w:val="00B129AE"/>
    <w:rsid w:val="00B14014"/>
    <w:rsid w:val="00B1455F"/>
    <w:rsid w:val="00B16ADE"/>
    <w:rsid w:val="00B2742C"/>
    <w:rsid w:val="00B27FA5"/>
    <w:rsid w:val="00B33465"/>
    <w:rsid w:val="00B33AA6"/>
    <w:rsid w:val="00B356A3"/>
    <w:rsid w:val="00B36B22"/>
    <w:rsid w:val="00B41718"/>
    <w:rsid w:val="00B4180B"/>
    <w:rsid w:val="00B423EA"/>
    <w:rsid w:val="00B423F7"/>
    <w:rsid w:val="00B4246A"/>
    <w:rsid w:val="00B430E1"/>
    <w:rsid w:val="00B44A31"/>
    <w:rsid w:val="00B528CF"/>
    <w:rsid w:val="00B52FEC"/>
    <w:rsid w:val="00B536A1"/>
    <w:rsid w:val="00B54451"/>
    <w:rsid w:val="00B54879"/>
    <w:rsid w:val="00B5506E"/>
    <w:rsid w:val="00B56AF6"/>
    <w:rsid w:val="00B56B1C"/>
    <w:rsid w:val="00B56DFA"/>
    <w:rsid w:val="00B6319F"/>
    <w:rsid w:val="00B638AE"/>
    <w:rsid w:val="00B642D1"/>
    <w:rsid w:val="00B64B02"/>
    <w:rsid w:val="00B65BA3"/>
    <w:rsid w:val="00B71905"/>
    <w:rsid w:val="00B7204C"/>
    <w:rsid w:val="00B73051"/>
    <w:rsid w:val="00B75E3D"/>
    <w:rsid w:val="00B8012A"/>
    <w:rsid w:val="00B80E41"/>
    <w:rsid w:val="00B811E8"/>
    <w:rsid w:val="00B813C4"/>
    <w:rsid w:val="00B8237C"/>
    <w:rsid w:val="00B834DB"/>
    <w:rsid w:val="00B84B3D"/>
    <w:rsid w:val="00B84E6E"/>
    <w:rsid w:val="00B85292"/>
    <w:rsid w:val="00B87F9C"/>
    <w:rsid w:val="00B928DA"/>
    <w:rsid w:val="00B935EA"/>
    <w:rsid w:val="00B95121"/>
    <w:rsid w:val="00B9528F"/>
    <w:rsid w:val="00B9538B"/>
    <w:rsid w:val="00B96661"/>
    <w:rsid w:val="00BA2769"/>
    <w:rsid w:val="00BA2CDB"/>
    <w:rsid w:val="00BA5765"/>
    <w:rsid w:val="00BA6A91"/>
    <w:rsid w:val="00BA6E73"/>
    <w:rsid w:val="00BB170E"/>
    <w:rsid w:val="00BB18EE"/>
    <w:rsid w:val="00BB1FFF"/>
    <w:rsid w:val="00BB2F59"/>
    <w:rsid w:val="00BB3C22"/>
    <w:rsid w:val="00BB4E99"/>
    <w:rsid w:val="00BB517C"/>
    <w:rsid w:val="00BB5B40"/>
    <w:rsid w:val="00BB7139"/>
    <w:rsid w:val="00BB79FE"/>
    <w:rsid w:val="00BC25B3"/>
    <w:rsid w:val="00BC58C2"/>
    <w:rsid w:val="00BC6376"/>
    <w:rsid w:val="00BC642F"/>
    <w:rsid w:val="00BD0032"/>
    <w:rsid w:val="00BD15AE"/>
    <w:rsid w:val="00BD248D"/>
    <w:rsid w:val="00BD24EF"/>
    <w:rsid w:val="00BD3BF2"/>
    <w:rsid w:val="00BD46A8"/>
    <w:rsid w:val="00BD7D31"/>
    <w:rsid w:val="00BE0211"/>
    <w:rsid w:val="00BE1581"/>
    <w:rsid w:val="00BE19BA"/>
    <w:rsid w:val="00BE22F9"/>
    <w:rsid w:val="00BE3458"/>
    <w:rsid w:val="00BF09A5"/>
    <w:rsid w:val="00BF17CA"/>
    <w:rsid w:val="00BF22C2"/>
    <w:rsid w:val="00BF3FB8"/>
    <w:rsid w:val="00BF5636"/>
    <w:rsid w:val="00C027F2"/>
    <w:rsid w:val="00C02A35"/>
    <w:rsid w:val="00C02AFD"/>
    <w:rsid w:val="00C0344A"/>
    <w:rsid w:val="00C06A16"/>
    <w:rsid w:val="00C11DE7"/>
    <w:rsid w:val="00C147AD"/>
    <w:rsid w:val="00C2078B"/>
    <w:rsid w:val="00C24A0B"/>
    <w:rsid w:val="00C279A5"/>
    <w:rsid w:val="00C31826"/>
    <w:rsid w:val="00C33132"/>
    <w:rsid w:val="00C364E5"/>
    <w:rsid w:val="00C40709"/>
    <w:rsid w:val="00C40DF1"/>
    <w:rsid w:val="00C43742"/>
    <w:rsid w:val="00C445FA"/>
    <w:rsid w:val="00C44758"/>
    <w:rsid w:val="00C47CC6"/>
    <w:rsid w:val="00C50713"/>
    <w:rsid w:val="00C52D56"/>
    <w:rsid w:val="00C53228"/>
    <w:rsid w:val="00C540F1"/>
    <w:rsid w:val="00C548EE"/>
    <w:rsid w:val="00C54F37"/>
    <w:rsid w:val="00C570C2"/>
    <w:rsid w:val="00C57506"/>
    <w:rsid w:val="00C63526"/>
    <w:rsid w:val="00C64972"/>
    <w:rsid w:val="00C65AEE"/>
    <w:rsid w:val="00C66CFF"/>
    <w:rsid w:val="00C67068"/>
    <w:rsid w:val="00C6772F"/>
    <w:rsid w:val="00C67AD6"/>
    <w:rsid w:val="00C70DA5"/>
    <w:rsid w:val="00C717D2"/>
    <w:rsid w:val="00C71ED3"/>
    <w:rsid w:val="00C73F28"/>
    <w:rsid w:val="00C744CF"/>
    <w:rsid w:val="00C75E2E"/>
    <w:rsid w:val="00C76419"/>
    <w:rsid w:val="00C80083"/>
    <w:rsid w:val="00C80236"/>
    <w:rsid w:val="00C808C5"/>
    <w:rsid w:val="00C8182D"/>
    <w:rsid w:val="00C825B1"/>
    <w:rsid w:val="00C8283B"/>
    <w:rsid w:val="00C85049"/>
    <w:rsid w:val="00C8644D"/>
    <w:rsid w:val="00C870DF"/>
    <w:rsid w:val="00C879A8"/>
    <w:rsid w:val="00C94B9D"/>
    <w:rsid w:val="00C94E64"/>
    <w:rsid w:val="00C95F1A"/>
    <w:rsid w:val="00C97195"/>
    <w:rsid w:val="00CA0B6F"/>
    <w:rsid w:val="00CA0C04"/>
    <w:rsid w:val="00CA22FB"/>
    <w:rsid w:val="00CA2AA0"/>
    <w:rsid w:val="00CA346F"/>
    <w:rsid w:val="00CA3A25"/>
    <w:rsid w:val="00CA5E88"/>
    <w:rsid w:val="00CA639E"/>
    <w:rsid w:val="00CA6740"/>
    <w:rsid w:val="00CA67DA"/>
    <w:rsid w:val="00CA7151"/>
    <w:rsid w:val="00CA7911"/>
    <w:rsid w:val="00CB1009"/>
    <w:rsid w:val="00CB12D1"/>
    <w:rsid w:val="00CB2089"/>
    <w:rsid w:val="00CB4132"/>
    <w:rsid w:val="00CB6085"/>
    <w:rsid w:val="00CC01B7"/>
    <w:rsid w:val="00CC05E5"/>
    <w:rsid w:val="00CC3730"/>
    <w:rsid w:val="00CC3E9C"/>
    <w:rsid w:val="00CC5D17"/>
    <w:rsid w:val="00CD11D0"/>
    <w:rsid w:val="00CD3562"/>
    <w:rsid w:val="00CD631D"/>
    <w:rsid w:val="00CE0945"/>
    <w:rsid w:val="00CE356C"/>
    <w:rsid w:val="00CE4FF2"/>
    <w:rsid w:val="00CE5630"/>
    <w:rsid w:val="00CE6429"/>
    <w:rsid w:val="00CE7315"/>
    <w:rsid w:val="00CE7341"/>
    <w:rsid w:val="00CF0800"/>
    <w:rsid w:val="00CF1E79"/>
    <w:rsid w:val="00CF2461"/>
    <w:rsid w:val="00CF3410"/>
    <w:rsid w:val="00CF4415"/>
    <w:rsid w:val="00CF6736"/>
    <w:rsid w:val="00CF79E8"/>
    <w:rsid w:val="00D00B16"/>
    <w:rsid w:val="00D03042"/>
    <w:rsid w:val="00D0397D"/>
    <w:rsid w:val="00D046D9"/>
    <w:rsid w:val="00D058A8"/>
    <w:rsid w:val="00D068E7"/>
    <w:rsid w:val="00D06900"/>
    <w:rsid w:val="00D06A03"/>
    <w:rsid w:val="00D06B7A"/>
    <w:rsid w:val="00D11352"/>
    <w:rsid w:val="00D11595"/>
    <w:rsid w:val="00D11DE2"/>
    <w:rsid w:val="00D1553E"/>
    <w:rsid w:val="00D175EC"/>
    <w:rsid w:val="00D17C3D"/>
    <w:rsid w:val="00D21084"/>
    <w:rsid w:val="00D22490"/>
    <w:rsid w:val="00D22DC2"/>
    <w:rsid w:val="00D23519"/>
    <w:rsid w:val="00D24BB7"/>
    <w:rsid w:val="00D26373"/>
    <w:rsid w:val="00D26E6D"/>
    <w:rsid w:val="00D27A48"/>
    <w:rsid w:val="00D304E5"/>
    <w:rsid w:val="00D31B48"/>
    <w:rsid w:val="00D34423"/>
    <w:rsid w:val="00D35782"/>
    <w:rsid w:val="00D36CD6"/>
    <w:rsid w:val="00D40617"/>
    <w:rsid w:val="00D42FAB"/>
    <w:rsid w:val="00D43504"/>
    <w:rsid w:val="00D4575C"/>
    <w:rsid w:val="00D46431"/>
    <w:rsid w:val="00D50FEE"/>
    <w:rsid w:val="00D534E2"/>
    <w:rsid w:val="00D555E9"/>
    <w:rsid w:val="00D559B3"/>
    <w:rsid w:val="00D56C20"/>
    <w:rsid w:val="00D60A66"/>
    <w:rsid w:val="00D63B25"/>
    <w:rsid w:val="00D67760"/>
    <w:rsid w:val="00D7030E"/>
    <w:rsid w:val="00D7092D"/>
    <w:rsid w:val="00D709DA"/>
    <w:rsid w:val="00D71F51"/>
    <w:rsid w:val="00D739ED"/>
    <w:rsid w:val="00D76591"/>
    <w:rsid w:val="00D779B0"/>
    <w:rsid w:val="00D77EA5"/>
    <w:rsid w:val="00D77EB3"/>
    <w:rsid w:val="00D80290"/>
    <w:rsid w:val="00D815F3"/>
    <w:rsid w:val="00D82361"/>
    <w:rsid w:val="00D83044"/>
    <w:rsid w:val="00D869F4"/>
    <w:rsid w:val="00D871A8"/>
    <w:rsid w:val="00D871AC"/>
    <w:rsid w:val="00D8741F"/>
    <w:rsid w:val="00D92692"/>
    <w:rsid w:val="00D92C60"/>
    <w:rsid w:val="00D932ED"/>
    <w:rsid w:val="00D932F2"/>
    <w:rsid w:val="00D93C68"/>
    <w:rsid w:val="00D94132"/>
    <w:rsid w:val="00D95467"/>
    <w:rsid w:val="00D95BD2"/>
    <w:rsid w:val="00D95D05"/>
    <w:rsid w:val="00D976AA"/>
    <w:rsid w:val="00DA0AA0"/>
    <w:rsid w:val="00DB1DF2"/>
    <w:rsid w:val="00DB3096"/>
    <w:rsid w:val="00DB3A32"/>
    <w:rsid w:val="00DB3A3A"/>
    <w:rsid w:val="00DB739E"/>
    <w:rsid w:val="00DB7D3F"/>
    <w:rsid w:val="00DC0107"/>
    <w:rsid w:val="00DC1FC5"/>
    <w:rsid w:val="00DC2C75"/>
    <w:rsid w:val="00DC4746"/>
    <w:rsid w:val="00DC494F"/>
    <w:rsid w:val="00DC5035"/>
    <w:rsid w:val="00DC566E"/>
    <w:rsid w:val="00DC64C9"/>
    <w:rsid w:val="00DC66AE"/>
    <w:rsid w:val="00DC7768"/>
    <w:rsid w:val="00DC7CFF"/>
    <w:rsid w:val="00DD1C23"/>
    <w:rsid w:val="00DD3BFF"/>
    <w:rsid w:val="00DD3E15"/>
    <w:rsid w:val="00DD5C28"/>
    <w:rsid w:val="00DD5E0F"/>
    <w:rsid w:val="00DD6C05"/>
    <w:rsid w:val="00DD74C9"/>
    <w:rsid w:val="00DE17B5"/>
    <w:rsid w:val="00DE1C42"/>
    <w:rsid w:val="00DE1D6B"/>
    <w:rsid w:val="00DE24BC"/>
    <w:rsid w:val="00DE2C38"/>
    <w:rsid w:val="00DE2EB5"/>
    <w:rsid w:val="00DE4461"/>
    <w:rsid w:val="00DE51A5"/>
    <w:rsid w:val="00DE5AF2"/>
    <w:rsid w:val="00DE5BE1"/>
    <w:rsid w:val="00DE6629"/>
    <w:rsid w:val="00DE69C1"/>
    <w:rsid w:val="00DF0362"/>
    <w:rsid w:val="00DF1860"/>
    <w:rsid w:val="00DF3E21"/>
    <w:rsid w:val="00DF4F6A"/>
    <w:rsid w:val="00E01180"/>
    <w:rsid w:val="00E01BF3"/>
    <w:rsid w:val="00E03DE8"/>
    <w:rsid w:val="00E061D5"/>
    <w:rsid w:val="00E07797"/>
    <w:rsid w:val="00E10924"/>
    <w:rsid w:val="00E109C3"/>
    <w:rsid w:val="00E12725"/>
    <w:rsid w:val="00E13EDE"/>
    <w:rsid w:val="00E14006"/>
    <w:rsid w:val="00E158AD"/>
    <w:rsid w:val="00E1642D"/>
    <w:rsid w:val="00E168A6"/>
    <w:rsid w:val="00E173D7"/>
    <w:rsid w:val="00E17A7E"/>
    <w:rsid w:val="00E205D0"/>
    <w:rsid w:val="00E20F72"/>
    <w:rsid w:val="00E23E25"/>
    <w:rsid w:val="00E24ADC"/>
    <w:rsid w:val="00E24E59"/>
    <w:rsid w:val="00E27F76"/>
    <w:rsid w:val="00E324EA"/>
    <w:rsid w:val="00E32711"/>
    <w:rsid w:val="00E32BD7"/>
    <w:rsid w:val="00E33997"/>
    <w:rsid w:val="00E33A79"/>
    <w:rsid w:val="00E358CF"/>
    <w:rsid w:val="00E36E32"/>
    <w:rsid w:val="00E40272"/>
    <w:rsid w:val="00E408B1"/>
    <w:rsid w:val="00E54CF6"/>
    <w:rsid w:val="00E54D56"/>
    <w:rsid w:val="00E55D9C"/>
    <w:rsid w:val="00E5647C"/>
    <w:rsid w:val="00E56F01"/>
    <w:rsid w:val="00E63716"/>
    <w:rsid w:val="00E647BB"/>
    <w:rsid w:val="00E65182"/>
    <w:rsid w:val="00E65FC8"/>
    <w:rsid w:val="00E66C20"/>
    <w:rsid w:val="00E701E1"/>
    <w:rsid w:val="00E70D1C"/>
    <w:rsid w:val="00E72192"/>
    <w:rsid w:val="00E72E53"/>
    <w:rsid w:val="00E74499"/>
    <w:rsid w:val="00E748CB"/>
    <w:rsid w:val="00E75CA4"/>
    <w:rsid w:val="00E75D08"/>
    <w:rsid w:val="00E8040A"/>
    <w:rsid w:val="00E80D7C"/>
    <w:rsid w:val="00E811A5"/>
    <w:rsid w:val="00E81E20"/>
    <w:rsid w:val="00E82D57"/>
    <w:rsid w:val="00E840A0"/>
    <w:rsid w:val="00E86A28"/>
    <w:rsid w:val="00E87142"/>
    <w:rsid w:val="00E8775D"/>
    <w:rsid w:val="00E904C4"/>
    <w:rsid w:val="00E91428"/>
    <w:rsid w:val="00E97BE7"/>
    <w:rsid w:val="00EA01A5"/>
    <w:rsid w:val="00EA0E2A"/>
    <w:rsid w:val="00EA283C"/>
    <w:rsid w:val="00EA3518"/>
    <w:rsid w:val="00EA7263"/>
    <w:rsid w:val="00EA7730"/>
    <w:rsid w:val="00EA7783"/>
    <w:rsid w:val="00EB1B71"/>
    <w:rsid w:val="00EB1EDB"/>
    <w:rsid w:val="00EB42D5"/>
    <w:rsid w:val="00EB446A"/>
    <w:rsid w:val="00EB4E41"/>
    <w:rsid w:val="00EB6013"/>
    <w:rsid w:val="00EC0AFC"/>
    <w:rsid w:val="00EC208F"/>
    <w:rsid w:val="00EC3090"/>
    <w:rsid w:val="00EC380F"/>
    <w:rsid w:val="00EC4E5F"/>
    <w:rsid w:val="00EC501F"/>
    <w:rsid w:val="00EC57D5"/>
    <w:rsid w:val="00EC7B89"/>
    <w:rsid w:val="00ED1B50"/>
    <w:rsid w:val="00ED3C00"/>
    <w:rsid w:val="00ED47FB"/>
    <w:rsid w:val="00ED4C95"/>
    <w:rsid w:val="00ED5867"/>
    <w:rsid w:val="00ED6EB8"/>
    <w:rsid w:val="00ED7001"/>
    <w:rsid w:val="00ED718C"/>
    <w:rsid w:val="00ED7E33"/>
    <w:rsid w:val="00EE07E4"/>
    <w:rsid w:val="00EE141E"/>
    <w:rsid w:val="00EE29C1"/>
    <w:rsid w:val="00EE2EDC"/>
    <w:rsid w:val="00EE448D"/>
    <w:rsid w:val="00EE5624"/>
    <w:rsid w:val="00EE5D62"/>
    <w:rsid w:val="00EE5F10"/>
    <w:rsid w:val="00EE6418"/>
    <w:rsid w:val="00EF0257"/>
    <w:rsid w:val="00EF1736"/>
    <w:rsid w:val="00EF1ED6"/>
    <w:rsid w:val="00EF2587"/>
    <w:rsid w:val="00EF2734"/>
    <w:rsid w:val="00EF50C2"/>
    <w:rsid w:val="00EF735E"/>
    <w:rsid w:val="00F002BA"/>
    <w:rsid w:val="00F00E38"/>
    <w:rsid w:val="00F0126A"/>
    <w:rsid w:val="00F01922"/>
    <w:rsid w:val="00F02546"/>
    <w:rsid w:val="00F04E82"/>
    <w:rsid w:val="00F04ED6"/>
    <w:rsid w:val="00F06025"/>
    <w:rsid w:val="00F064EC"/>
    <w:rsid w:val="00F06ECA"/>
    <w:rsid w:val="00F07640"/>
    <w:rsid w:val="00F10114"/>
    <w:rsid w:val="00F10B2D"/>
    <w:rsid w:val="00F118D6"/>
    <w:rsid w:val="00F14BA7"/>
    <w:rsid w:val="00F201F7"/>
    <w:rsid w:val="00F20514"/>
    <w:rsid w:val="00F2148F"/>
    <w:rsid w:val="00F22962"/>
    <w:rsid w:val="00F2390D"/>
    <w:rsid w:val="00F2411E"/>
    <w:rsid w:val="00F25F14"/>
    <w:rsid w:val="00F26EF6"/>
    <w:rsid w:val="00F311A7"/>
    <w:rsid w:val="00F33D49"/>
    <w:rsid w:val="00F34695"/>
    <w:rsid w:val="00F363E2"/>
    <w:rsid w:val="00F36D01"/>
    <w:rsid w:val="00F40195"/>
    <w:rsid w:val="00F40635"/>
    <w:rsid w:val="00F425CE"/>
    <w:rsid w:val="00F43A10"/>
    <w:rsid w:val="00F43DCF"/>
    <w:rsid w:val="00F44BF3"/>
    <w:rsid w:val="00F44E3D"/>
    <w:rsid w:val="00F4505E"/>
    <w:rsid w:val="00F45326"/>
    <w:rsid w:val="00F512E2"/>
    <w:rsid w:val="00F53685"/>
    <w:rsid w:val="00F54C1A"/>
    <w:rsid w:val="00F6031D"/>
    <w:rsid w:val="00F61123"/>
    <w:rsid w:val="00F61436"/>
    <w:rsid w:val="00F62225"/>
    <w:rsid w:val="00F63352"/>
    <w:rsid w:val="00F6481E"/>
    <w:rsid w:val="00F6484B"/>
    <w:rsid w:val="00F656C7"/>
    <w:rsid w:val="00F6606B"/>
    <w:rsid w:val="00F67407"/>
    <w:rsid w:val="00F67A32"/>
    <w:rsid w:val="00F67DAF"/>
    <w:rsid w:val="00F7040A"/>
    <w:rsid w:val="00F722BC"/>
    <w:rsid w:val="00F72649"/>
    <w:rsid w:val="00F72FCD"/>
    <w:rsid w:val="00F75BFA"/>
    <w:rsid w:val="00F77AF0"/>
    <w:rsid w:val="00F822F1"/>
    <w:rsid w:val="00F83353"/>
    <w:rsid w:val="00F83A1F"/>
    <w:rsid w:val="00F83BF4"/>
    <w:rsid w:val="00F842E5"/>
    <w:rsid w:val="00F84FF7"/>
    <w:rsid w:val="00F855FC"/>
    <w:rsid w:val="00F87579"/>
    <w:rsid w:val="00F90BCA"/>
    <w:rsid w:val="00F91178"/>
    <w:rsid w:val="00F924AF"/>
    <w:rsid w:val="00F93001"/>
    <w:rsid w:val="00F9407C"/>
    <w:rsid w:val="00F941F3"/>
    <w:rsid w:val="00F96A39"/>
    <w:rsid w:val="00F97564"/>
    <w:rsid w:val="00FA06A4"/>
    <w:rsid w:val="00FA0738"/>
    <w:rsid w:val="00FA1436"/>
    <w:rsid w:val="00FA1C6F"/>
    <w:rsid w:val="00FA357C"/>
    <w:rsid w:val="00FA3884"/>
    <w:rsid w:val="00FA3DF0"/>
    <w:rsid w:val="00FA6560"/>
    <w:rsid w:val="00FA6CA1"/>
    <w:rsid w:val="00FB0545"/>
    <w:rsid w:val="00FB0CD4"/>
    <w:rsid w:val="00FB41C5"/>
    <w:rsid w:val="00FB597A"/>
    <w:rsid w:val="00FB7676"/>
    <w:rsid w:val="00FB77D0"/>
    <w:rsid w:val="00FC490A"/>
    <w:rsid w:val="00FC56FE"/>
    <w:rsid w:val="00FC71DC"/>
    <w:rsid w:val="00FC76A0"/>
    <w:rsid w:val="00FD04E0"/>
    <w:rsid w:val="00FD1964"/>
    <w:rsid w:val="00FD1A9F"/>
    <w:rsid w:val="00FD2434"/>
    <w:rsid w:val="00FD4AC1"/>
    <w:rsid w:val="00FD4BB2"/>
    <w:rsid w:val="00FD4C58"/>
    <w:rsid w:val="00FD4DF4"/>
    <w:rsid w:val="00FD53E2"/>
    <w:rsid w:val="00FD56E7"/>
    <w:rsid w:val="00FE015C"/>
    <w:rsid w:val="00FE063A"/>
    <w:rsid w:val="00FE40EA"/>
    <w:rsid w:val="00FE59E2"/>
    <w:rsid w:val="00FE7844"/>
    <w:rsid w:val="00FF209D"/>
    <w:rsid w:val="00FF33F3"/>
    <w:rsid w:val="00FF3C18"/>
    <w:rsid w:val="00FF4E54"/>
    <w:rsid w:val="00FF6CB6"/>
    <w:rsid w:val="00FF71EA"/>
    <w:rsid w:val="00FF7591"/>
    <w:rsid w:val="00FF7F71"/>
  </w:rsids>
  <m:mathPr>
    <m:mathFont m:val="Cambria Math"/>
    <m:brkBin m:val="before"/>
    <m:brkBinSub m:val="--"/>
    <m:smallFrac m:val="0"/>
    <m:dispDef/>
    <m:lMargin m:val="0"/>
    <m:rMargin m:val="0"/>
    <m:defJc m:val="centerGroup"/>
    <m:wrapIndent m:val="1440"/>
    <m:intLim m:val="subSup"/>
    <m:naryLim m:val="undOvr"/>
  </m:mathPr>
  <w:themeFontLang w:val="sl-SI"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9BCB"/>
  <w15:docId w15:val="{031E8042-78FE-4064-B154-2971539E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9" w:qFormat="1"/>
    <w:lsdException w:name="heading 2" w:semiHidden="1" w:uiPriority="19" w:unhideWhenUsed="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6"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6"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20"/>
  </w:style>
  <w:style w:type="paragraph" w:styleId="Heading1">
    <w:name w:val="heading 1"/>
    <w:basedOn w:val="NormalText"/>
    <w:next w:val="NormalText"/>
    <w:link w:val="Heading1Char"/>
    <w:uiPriority w:val="19"/>
    <w:qFormat/>
    <w:rsid w:val="00671996"/>
    <w:pPr>
      <w:keepNext/>
      <w:keepLines/>
      <w:spacing w:before="360"/>
      <w:outlineLvl w:val="0"/>
    </w:pPr>
    <w:rPr>
      <w:rFonts w:eastAsiaTheme="majorEastAsia" w:cstheme="majorBidi"/>
      <w:b/>
      <w:bCs/>
      <w:caps/>
      <w:szCs w:val="28"/>
    </w:rPr>
  </w:style>
  <w:style w:type="paragraph" w:styleId="Heading2">
    <w:name w:val="heading 2"/>
    <w:basedOn w:val="Heading1"/>
    <w:next w:val="Normal"/>
    <w:link w:val="Heading2Char"/>
    <w:uiPriority w:val="19"/>
    <w:qFormat/>
    <w:rsid w:val="00C879A8"/>
    <w:pPr>
      <w:numPr>
        <w:ilvl w:val="1"/>
      </w:numPr>
      <w:outlineLvl w:val="1"/>
    </w:pPr>
    <w:rPr>
      <w:bCs w:val="0"/>
      <w:caps w:val="0"/>
      <w:szCs w:val="26"/>
    </w:rPr>
  </w:style>
  <w:style w:type="paragraph" w:styleId="Heading3">
    <w:name w:val="heading 3"/>
    <w:basedOn w:val="Heading2"/>
    <w:next w:val="Normal"/>
    <w:link w:val="Heading3Char"/>
    <w:uiPriority w:val="19"/>
    <w:qFormat/>
    <w:pPr>
      <w:numPr>
        <w:ilvl w:val="2"/>
      </w:numPr>
      <w:outlineLvl w:val="2"/>
    </w:pPr>
    <w:rPr>
      <w:b w:val="0"/>
      <w:bCs/>
    </w:rPr>
  </w:style>
  <w:style w:type="paragraph" w:styleId="Heading4">
    <w:name w:val="heading 4"/>
    <w:basedOn w:val="Heading3"/>
    <w:next w:val="Normal"/>
    <w:link w:val="Heading4Char"/>
    <w:uiPriority w:val="19"/>
    <w:qFormat/>
    <w:pPr>
      <w:numPr>
        <w:ilvl w:val="3"/>
      </w:numPr>
      <w:outlineLvl w:val="3"/>
    </w:pPr>
    <w:rPr>
      <w:bCs w:val="0"/>
      <w:iCs/>
    </w:rPr>
  </w:style>
  <w:style w:type="paragraph" w:styleId="Heading5">
    <w:name w:val="heading 5"/>
    <w:basedOn w:val="Heading4"/>
    <w:next w:val="Normal"/>
    <w:link w:val="Heading5Char"/>
    <w:uiPriority w:val="19"/>
    <w:qFormat/>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2D1"/>
    <w:pPr>
      <w:ind w:left="720"/>
      <w:contextualSpacing/>
    </w:pPr>
  </w:style>
  <w:style w:type="character" w:styleId="Hyperlink">
    <w:name w:val="Hyperlink"/>
    <w:basedOn w:val="DefaultParagraphFont"/>
    <w:uiPriority w:val="99"/>
    <w:unhideWhenUsed/>
    <w:rsid w:val="00B56B1C"/>
    <w:rPr>
      <w:color w:val="0563C1" w:themeColor="hyperlink"/>
      <w:u w:val="single"/>
    </w:rPr>
  </w:style>
  <w:style w:type="character" w:customStyle="1" w:styleId="UnresolvedMention1">
    <w:name w:val="Unresolved Mention1"/>
    <w:basedOn w:val="DefaultParagraphFont"/>
    <w:uiPriority w:val="99"/>
    <w:semiHidden/>
    <w:unhideWhenUsed/>
    <w:rsid w:val="00B56B1C"/>
    <w:rPr>
      <w:color w:val="605E5C"/>
      <w:shd w:val="clear" w:color="auto" w:fill="E1DFDD"/>
    </w:rPr>
  </w:style>
  <w:style w:type="paragraph" w:customStyle="1" w:styleId="FaxLetterMemoPleading-TablelineText">
    <w:name w:val="Fax/Letter/Memo/Pleading - Tableline Text"/>
    <w:basedOn w:val="NormalText"/>
    <w:uiPriority w:val="70"/>
    <w:qFormat/>
    <w:pPr>
      <w:spacing w:before="0"/>
      <w:jc w:val="left"/>
    </w:pPr>
  </w:style>
  <w:style w:type="paragraph" w:customStyle="1" w:styleId="NormalText">
    <w:name w:val="Normal Text"/>
    <w:basedOn w:val="Normal"/>
    <w:qFormat/>
    <w:pPr>
      <w:spacing w:before="240" w:after="0" w:line="280" w:lineRule="atLeast"/>
      <w:jc w:val="both"/>
    </w:pPr>
    <w:rPr>
      <w:rFonts w:ascii="Arial" w:hAnsi="Arial"/>
      <w:spacing w:val="4"/>
      <w:sz w:val="20"/>
      <w:szCs w:val="20"/>
      <w:lang w:val="de-AT"/>
    </w:rPr>
  </w:style>
  <w:style w:type="paragraph" w:customStyle="1" w:styleId="NormalNoSpacing">
    <w:name w:val="Normal No Spacing"/>
    <w:basedOn w:val="NormalText"/>
    <w:uiPriority w:val="2"/>
    <w:qFormat/>
    <w:pPr>
      <w:spacing w:before="0"/>
    </w:pPr>
  </w:style>
  <w:style w:type="character" w:customStyle="1" w:styleId="Heading1Char">
    <w:name w:val="Heading 1 Char"/>
    <w:basedOn w:val="DefaultParagraphFont"/>
    <w:link w:val="Heading1"/>
    <w:uiPriority w:val="19"/>
    <w:rsid w:val="00671996"/>
    <w:rPr>
      <w:rFonts w:ascii="Arial" w:eastAsiaTheme="majorEastAsia" w:hAnsi="Arial" w:cstheme="majorBidi"/>
      <w:b/>
      <w:bCs/>
      <w:caps/>
      <w:spacing w:val="4"/>
      <w:sz w:val="20"/>
      <w:szCs w:val="28"/>
      <w:lang w:val="de-AT"/>
    </w:rPr>
  </w:style>
  <w:style w:type="character" w:customStyle="1" w:styleId="Heading2Char">
    <w:name w:val="Heading 2 Char"/>
    <w:basedOn w:val="DefaultParagraphFont"/>
    <w:link w:val="Heading2"/>
    <w:uiPriority w:val="19"/>
    <w:rsid w:val="00C879A8"/>
    <w:rPr>
      <w:rFonts w:ascii="Arial" w:eastAsiaTheme="majorEastAsia" w:hAnsi="Arial" w:cstheme="majorBidi"/>
      <w:b/>
      <w:spacing w:val="4"/>
      <w:sz w:val="20"/>
      <w:szCs w:val="26"/>
      <w:lang w:val="de-AT"/>
    </w:rPr>
  </w:style>
  <w:style w:type="character" w:customStyle="1" w:styleId="Heading3Char">
    <w:name w:val="Heading 3 Char"/>
    <w:basedOn w:val="DefaultParagraphFont"/>
    <w:link w:val="Heading3"/>
    <w:uiPriority w:val="19"/>
    <w:rPr>
      <w:rFonts w:asciiTheme="majorHAnsi" w:eastAsiaTheme="majorEastAsia" w:hAnsiTheme="majorHAnsi" w:cstheme="majorBidi"/>
      <w:bCs/>
      <w:spacing w:val="4"/>
      <w:sz w:val="20"/>
      <w:szCs w:val="26"/>
      <w:lang w:val="de-AT"/>
    </w:rPr>
  </w:style>
  <w:style w:type="character" w:customStyle="1" w:styleId="Heading4Char">
    <w:name w:val="Heading 4 Char"/>
    <w:basedOn w:val="DefaultParagraphFont"/>
    <w:link w:val="Heading4"/>
    <w:uiPriority w:val="19"/>
    <w:rPr>
      <w:rFonts w:asciiTheme="majorHAnsi" w:eastAsiaTheme="majorEastAsia" w:hAnsiTheme="majorHAnsi" w:cstheme="majorBidi"/>
      <w:iCs/>
      <w:spacing w:val="4"/>
      <w:sz w:val="20"/>
      <w:szCs w:val="26"/>
      <w:lang w:val="de-AT"/>
    </w:rPr>
  </w:style>
  <w:style w:type="character" w:customStyle="1" w:styleId="Heading5Char">
    <w:name w:val="Heading 5 Char"/>
    <w:basedOn w:val="DefaultParagraphFont"/>
    <w:link w:val="Heading5"/>
    <w:uiPriority w:val="19"/>
    <w:rPr>
      <w:rFonts w:asciiTheme="majorHAnsi" w:eastAsiaTheme="majorEastAsia" w:hAnsiTheme="majorHAnsi" w:cstheme="majorBidi"/>
      <w:iCs/>
      <w:spacing w:val="4"/>
      <w:sz w:val="20"/>
      <w:szCs w:val="26"/>
      <w:lang w:val="de-AT"/>
    </w:rPr>
  </w:style>
  <w:style w:type="paragraph" w:styleId="ListBullet">
    <w:name w:val="List Bullet"/>
    <w:basedOn w:val="NormalText"/>
    <w:uiPriority w:val="4"/>
    <w:qFormat/>
    <w:pPr>
      <w:numPr>
        <w:numId w:val="6"/>
      </w:numPr>
    </w:pPr>
    <w:rPr>
      <w:rFonts w:asciiTheme="minorHAnsi" w:hAnsiTheme="minorHAnsi"/>
    </w:rPr>
  </w:style>
  <w:style w:type="paragraph" w:customStyle="1" w:styleId="Schedule">
    <w:name w:val="Schedule"/>
    <w:basedOn w:val="NormalText"/>
    <w:uiPriority w:val="12"/>
    <w:qFormat/>
    <w:pPr>
      <w:keepNext/>
      <w:keepLines/>
      <w:numPr>
        <w:numId w:val="4"/>
      </w:numPr>
      <w:jc w:val="center"/>
    </w:pPr>
    <w:rPr>
      <w:b/>
      <w:caps/>
    </w:rPr>
  </w:style>
  <w:style w:type="paragraph" w:customStyle="1" w:styleId="ListaIndent">
    <w:name w:val="List (a) Indent"/>
    <w:basedOn w:val="NormalText"/>
    <w:uiPriority w:val="5"/>
    <w:qFormat/>
    <w:pPr>
      <w:numPr>
        <w:ilvl w:val="4"/>
        <w:numId w:val="6"/>
      </w:numPr>
    </w:pPr>
  </w:style>
  <w:style w:type="paragraph" w:customStyle="1" w:styleId="ListiIndent2">
    <w:name w:val="List (i) Indent 2"/>
    <w:basedOn w:val="NormalText"/>
    <w:uiPriority w:val="6"/>
    <w:qFormat/>
    <w:pPr>
      <w:numPr>
        <w:ilvl w:val="8"/>
        <w:numId w:val="6"/>
      </w:numPr>
    </w:pPr>
  </w:style>
  <w:style w:type="paragraph" w:customStyle="1" w:styleId="ListaIndent2">
    <w:name w:val="List (a) Indent 2"/>
    <w:basedOn w:val="NormalText"/>
    <w:uiPriority w:val="5"/>
    <w:qFormat/>
    <w:pPr>
      <w:numPr>
        <w:ilvl w:val="5"/>
        <w:numId w:val="6"/>
      </w:numPr>
    </w:pPr>
  </w:style>
  <w:style w:type="paragraph" w:customStyle="1" w:styleId="Listi">
    <w:name w:val="List (i)"/>
    <w:basedOn w:val="NormalText"/>
    <w:uiPriority w:val="6"/>
    <w:qFormat/>
    <w:pPr>
      <w:numPr>
        <w:ilvl w:val="6"/>
        <w:numId w:val="6"/>
      </w:numPr>
    </w:pPr>
  </w:style>
  <w:style w:type="paragraph" w:customStyle="1" w:styleId="ListiIndent">
    <w:name w:val="List (i) Indent"/>
    <w:basedOn w:val="NormalText"/>
    <w:uiPriority w:val="6"/>
    <w:qFormat/>
    <w:pPr>
      <w:numPr>
        <w:ilvl w:val="7"/>
        <w:numId w:val="6"/>
      </w:numPr>
    </w:pPr>
  </w:style>
  <w:style w:type="numbering" w:customStyle="1" w:styleId="MultilevelListforHeadings">
    <w:name w:val="Multilevel List for Headings"/>
    <w:uiPriority w:val="99"/>
    <w:pPr>
      <w:numPr>
        <w:numId w:val="5"/>
      </w:numPr>
    </w:pPr>
  </w:style>
  <w:style w:type="numbering" w:customStyle="1" w:styleId="MultilevelListforTextLists">
    <w:name w:val="Multilevel List for Text Lists"/>
    <w:uiPriority w:val="99"/>
    <w:pPr>
      <w:numPr>
        <w:numId w:val="6"/>
      </w:numPr>
    </w:pPr>
  </w:style>
  <w:style w:type="paragraph" w:customStyle="1" w:styleId="Lista">
    <w:name w:val="List (a)"/>
    <w:basedOn w:val="NormalText"/>
    <w:uiPriority w:val="5"/>
    <w:qFormat/>
    <w:pPr>
      <w:numPr>
        <w:ilvl w:val="3"/>
        <w:numId w:val="6"/>
      </w:numPr>
    </w:pPr>
  </w:style>
  <w:style w:type="paragraph" w:customStyle="1" w:styleId="ListBulletIndent2ListBullet3">
    <w:name w:val="List Bullet Indent 2  (List Bullet 3)"/>
    <w:basedOn w:val="NormalText"/>
    <w:uiPriority w:val="4"/>
    <w:qFormat/>
    <w:pPr>
      <w:numPr>
        <w:ilvl w:val="2"/>
        <w:numId w:val="6"/>
      </w:numPr>
    </w:pPr>
  </w:style>
  <w:style w:type="paragraph" w:customStyle="1" w:styleId="ListBulletIndentListBullet2">
    <w:name w:val="List Bullet Indent  (List Bullet 2)"/>
    <w:basedOn w:val="NormalText"/>
    <w:uiPriority w:val="4"/>
    <w:qFormat/>
    <w:pPr>
      <w:numPr>
        <w:ilvl w:val="1"/>
        <w:numId w:val="6"/>
      </w:numPr>
    </w:pPr>
  </w:style>
  <w:style w:type="paragraph" w:customStyle="1" w:styleId="FaxLetter-AttachmentHeader">
    <w:name w:val="Fax/Letter - Attachment Header"/>
    <w:basedOn w:val="NormalNoSpacing"/>
    <w:next w:val="Normal"/>
    <w:uiPriority w:val="74"/>
    <w:qFormat/>
    <w:pPr>
      <w:spacing w:line="180" w:lineRule="atLeast"/>
    </w:pPr>
    <w:rPr>
      <w:sz w:val="12"/>
      <w:u w:val="single"/>
    </w:rPr>
  </w:style>
  <w:style w:type="paragraph" w:styleId="Header">
    <w:name w:val="header"/>
    <w:basedOn w:val="Normal"/>
    <w:link w:val="HeaderChar"/>
    <w:uiPriority w:val="99"/>
    <w:unhideWhenUsed/>
    <w:rsid w:val="00AA6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570"/>
  </w:style>
  <w:style w:type="paragraph" w:styleId="Footer">
    <w:name w:val="footer"/>
    <w:basedOn w:val="Normal"/>
    <w:link w:val="FooterChar"/>
    <w:uiPriority w:val="99"/>
    <w:unhideWhenUsed/>
    <w:rsid w:val="00AA6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570"/>
  </w:style>
  <w:style w:type="paragraph" w:customStyle="1" w:styleId="Pleading-SingleLineSpacing">
    <w:name w:val="Pleading - Single Line Spacing"/>
    <w:basedOn w:val="NormalNoSpacing"/>
    <w:uiPriority w:val="71"/>
    <w:qFormat/>
    <w:rsid w:val="008E2BA2"/>
    <w:pPr>
      <w:spacing w:line="240" w:lineRule="auto"/>
    </w:pPr>
    <w:rPr>
      <w:rFonts w:eastAsia="Times New Roman" w:cs="Times New Roman"/>
      <w:sz w:val="16"/>
    </w:rPr>
  </w:style>
  <w:style w:type="paragraph" w:customStyle="1" w:styleId="OPDPleading-Title">
    <w:name w:val="OPD Pleading - Title"/>
    <w:basedOn w:val="Normal"/>
    <w:qFormat/>
    <w:rsid w:val="008E2BA2"/>
    <w:pPr>
      <w:spacing w:before="240" w:after="0" w:line="280" w:lineRule="atLeast"/>
      <w:jc w:val="center"/>
    </w:pPr>
    <w:rPr>
      <w:rFonts w:ascii="Arial" w:eastAsia="Times New Roman" w:hAnsi="Arial" w:cs="Times New Roman"/>
      <w:b/>
      <w:caps/>
      <w:spacing w:val="4"/>
      <w:sz w:val="20"/>
      <w:szCs w:val="20"/>
      <w:lang w:val="en-GB"/>
    </w:rPr>
  </w:style>
  <w:style w:type="paragraph" w:styleId="FootnoteText">
    <w:name w:val="footnote text"/>
    <w:basedOn w:val="NormalText"/>
    <w:link w:val="FootnoteTextChar"/>
    <w:uiPriority w:val="26"/>
    <w:semiHidden/>
    <w:unhideWhenUsed/>
    <w:rsid w:val="008E2BA2"/>
    <w:pPr>
      <w:tabs>
        <w:tab w:val="left" w:pos="284"/>
      </w:tabs>
      <w:spacing w:before="60" w:line="240" w:lineRule="auto"/>
      <w:ind w:left="284" w:hanging="284"/>
    </w:pPr>
    <w:rPr>
      <w:rFonts w:eastAsia="Times New Roman" w:cs="Times New Roman"/>
      <w:sz w:val="16"/>
      <w:lang w:val="sl-SI"/>
    </w:rPr>
  </w:style>
  <w:style w:type="character" w:customStyle="1" w:styleId="FootnoteTextChar">
    <w:name w:val="Footnote Text Char"/>
    <w:basedOn w:val="DefaultParagraphFont"/>
    <w:link w:val="FootnoteText"/>
    <w:uiPriority w:val="26"/>
    <w:semiHidden/>
    <w:rsid w:val="008E2BA2"/>
    <w:rPr>
      <w:rFonts w:ascii="Arial" w:eastAsia="Times New Roman" w:hAnsi="Arial" w:cs="Times New Roman"/>
      <w:spacing w:val="4"/>
      <w:sz w:val="16"/>
      <w:szCs w:val="20"/>
    </w:rPr>
  </w:style>
  <w:style w:type="character" w:styleId="FootnoteReference">
    <w:name w:val="footnote reference"/>
    <w:basedOn w:val="DefaultParagraphFont"/>
    <w:uiPriority w:val="26"/>
    <w:semiHidden/>
    <w:unhideWhenUsed/>
    <w:rsid w:val="008E2BA2"/>
    <w:rPr>
      <w:rFonts w:ascii="Arial" w:hAnsi="Arial" w:cs="Times New Roman"/>
      <w:spacing w:val="4"/>
      <w:sz w:val="20"/>
      <w:vertAlign w:val="superscript"/>
    </w:rPr>
  </w:style>
  <w:style w:type="paragraph" w:styleId="Quote">
    <w:name w:val="Quote"/>
    <w:basedOn w:val="OPDPleadingNormalText"/>
    <w:next w:val="NormalText"/>
    <w:link w:val="QuoteChar"/>
    <w:uiPriority w:val="7"/>
    <w:qFormat/>
    <w:rsid w:val="008E2BA2"/>
    <w:pPr>
      <w:ind w:left="1701" w:right="851"/>
    </w:pPr>
    <w:rPr>
      <w:i/>
      <w:iCs/>
    </w:rPr>
  </w:style>
  <w:style w:type="character" w:customStyle="1" w:styleId="QuoteChar">
    <w:name w:val="Quote Char"/>
    <w:basedOn w:val="DefaultParagraphFont"/>
    <w:link w:val="Quote"/>
    <w:uiPriority w:val="7"/>
    <w:rsid w:val="008E2BA2"/>
    <w:rPr>
      <w:rFonts w:ascii="Arial" w:eastAsia="Times New Roman" w:hAnsi="Arial" w:cs="Times New Roman"/>
      <w:i/>
      <w:iCs/>
      <w:spacing w:val="4"/>
      <w:sz w:val="20"/>
      <w:szCs w:val="20"/>
    </w:rPr>
  </w:style>
  <w:style w:type="table" w:customStyle="1" w:styleId="WolfTheissTable">
    <w:name w:val="WolfTheiss Table"/>
    <w:basedOn w:val="TableNormal"/>
    <w:uiPriority w:val="99"/>
    <w:rsid w:val="008E2BA2"/>
    <w:pPr>
      <w:spacing w:after="0" w:line="240" w:lineRule="auto"/>
    </w:pPr>
    <w:rPr>
      <w:rFonts w:ascii="Arial" w:eastAsia="Times New Roman" w:hAnsi="Arial" w:cs="Times New Roman"/>
      <w:sz w:val="16"/>
      <w:szCs w:val="20"/>
      <w:lang w:val="de-AT"/>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blStylePr w:type="firstRow">
      <w:rPr>
        <w:rFonts w:asciiTheme="minorHAnsi" w:hAnsiTheme="minorHAnsi" w:cs="Times New Roman"/>
        <w:b/>
        <w:color w:val="auto"/>
        <w:sz w:val="16"/>
      </w:rPr>
      <w:tblPr/>
      <w:tcPr>
        <w:shd w:val="clear" w:color="auto" w:fill="BFBFBF" w:themeFill="background1" w:themeFillShade="BF"/>
      </w:tcPr>
    </w:tblStylePr>
    <w:tblStylePr w:type="lastRow">
      <w:rPr>
        <w:rFonts w:cs="Times New Roman"/>
        <w:b/>
      </w:rPr>
    </w:tblStylePr>
    <w:tblStylePr w:type="firstCol">
      <w:rPr>
        <w:rFonts w:cs="Times New Roman"/>
        <w:b/>
      </w:rPr>
    </w:tblStylePr>
    <w:tblStylePr w:type="lastCol">
      <w:rPr>
        <w:rFonts w:cs="Times New Roman"/>
        <w:b/>
      </w:rPr>
    </w:tblStylePr>
    <w:tblStylePr w:type="band2Vert">
      <w:rPr>
        <w:rFonts w:cs="Times New Roman"/>
      </w:rPr>
      <w:tblPr/>
      <w:tcPr>
        <w:shd w:val="clear" w:color="auto" w:fill="BFBFBF" w:themeFill="background1" w:themeFillShade="BF"/>
      </w:tcPr>
    </w:tblStylePr>
    <w:tblStylePr w:type="band1Horz">
      <w:rPr>
        <w:rFonts w:cs="Times New Roman"/>
      </w:rPr>
      <w:tblPr/>
      <w:tcPr>
        <w:shd w:val="clear" w:color="auto" w:fill="FFFFFF" w:themeFill="background1"/>
      </w:tcPr>
    </w:tblStylePr>
    <w:tblStylePr w:type="band2Horz">
      <w:rPr>
        <w:rFonts w:cs="Times New Roman"/>
      </w:rPr>
      <w:tblPr/>
      <w:tcPr>
        <w:shd w:val="clear" w:color="auto" w:fill="BFBFBF" w:themeFill="background1" w:themeFillShade="BF"/>
      </w:tcPr>
    </w:tblStylePr>
    <w:tblStylePr w:type="nwCell">
      <w:rPr>
        <w:rFonts w:cs="Times New Roman"/>
      </w:rPr>
      <w:tblPr>
        <w:tblCellMar>
          <w:top w:w="0" w:type="dxa"/>
          <w:left w:w="0" w:type="dxa"/>
          <w:bottom w:w="0" w:type="dxa"/>
          <w:right w:w="0" w:type="dxa"/>
        </w:tblCellMar>
      </w:tblPr>
    </w:tblStylePr>
  </w:style>
  <w:style w:type="paragraph" w:customStyle="1" w:styleId="OPDPleadingNormalText">
    <w:name w:val="OPD Pleading Normal Text"/>
    <w:basedOn w:val="NormalText"/>
    <w:qFormat/>
    <w:rsid w:val="008E2BA2"/>
    <w:pPr>
      <w:spacing w:after="240"/>
    </w:pPr>
    <w:rPr>
      <w:rFonts w:eastAsia="Times New Roman" w:cs="Times New Roman"/>
      <w:lang w:val="sl-SI"/>
    </w:rPr>
  </w:style>
  <w:style w:type="paragraph" w:customStyle="1" w:styleId="OPDPleading-EvidenceTitle">
    <w:name w:val="OPD Pleading - Evidence Title"/>
    <w:basedOn w:val="Normal"/>
    <w:next w:val="OPDPleading-EvidenceItem"/>
    <w:qFormat/>
    <w:rsid w:val="00FE40EA"/>
    <w:pPr>
      <w:keepNext/>
      <w:keepLines/>
      <w:pBdr>
        <w:top w:val="single" w:sz="4" w:space="1" w:color="000000" w:themeColor="text1"/>
        <w:bottom w:val="single" w:sz="4" w:space="3" w:color="A6A6A6" w:themeColor="background1" w:themeShade="A6"/>
      </w:pBdr>
      <w:shd w:val="clear" w:color="auto" w:fill="D9D9D9" w:themeFill="background1" w:themeFillShade="D9"/>
      <w:spacing w:before="240" w:after="60" w:line="240" w:lineRule="exact"/>
      <w:ind w:firstLine="851"/>
      <w:jc w:val="both"/>
    </w:pPr>
    <w:rPr>
      <w:rFonts w:ascii="Arial" w:eastAsia="Times New Roman" w:hAnsi="Arial" w:cs="Times New Roman"/>
      <w:b/>
      <w:spacing w:val="4"/>
      <w:sz w:val="16"/>
      <w:szCs w:val="20"/>
    </w:rPr>
  </w:style>
  <w:style w:type="paragraph" w:customStyle="1" w:styleId="OPDPleading-EvidenceItem">
    <w:name w:val="OPD Pleading - Evidence Item"/>
    <w:basedOn w:val="OPDPleading-EvidenceTitle"/>
    <w:qFormat/>
    <w:rsid w:val="00FE40EA"/>
    <w:pPr>
      <w:keepNext w:val="0"/>
      <w:pBdr>
        <w:top w:val="none" w:sz="0" w:space="0" w:color="auto"/>
        <w:bottom w:val="single" w:sz="4" w:space="1" w:color="auto"/>
      </w:pBdr>
      <w:shd w:val="clear" w:color="auto" w:fill="auto"/>
      <w:tabs>
        <w:tab w:val="left" w:pos="2552"/>
      </w:tabs>
      <w:spacing w:before="120" w:after="120"/>
    </w:pPr>
    <w:rPr>
      <w:b w:val="0"/>
    </w:rPr>
  </w:style>
  <w:style w:type="paragraph" w:customStyle="1" w:styleId="OPDPleading-ExhibitListL1">
    <w:name w:val="OPD Pleading - Exhibit List L1"/>
    <w:basedOn w:val="NormalText"/>
    <w:qFormat/>
    <w:rsid w:val="008E2BA2"/>
    <w:pPr>
      <w:numPr>
        <w:numId w:val="8"/>
      </w:numPr>
    </w:pPr>
    <w:rPr>
      <w:rFonts w:eastAsia="Times New Roman" w:cs="Times New Roman"/>
      <w:lang w:val="sl-SI"/>
    </w:rPr>
  </w:style>
  <w:style w:type="paragraph" w:customStyle="1" w:styleId="OPDPleading-ExhibitList-Non-Documentary-L1">
    <w:name w:val="OPD Pleading - Exhibit List - Non-Documentary - L1"/>
    <w:basedOn w:val="NormalText"/>
    <w:qFormat/>
    <w:rsid w:val="008E2BA2"/>
    <w:pPr>
      <w:numPr>
        <w:numId w:val="9"/>
      </w:numPr>
    </w:pPr>
    <w:rPr>
      <w:rFonts w:eastAsia="Times New Roman" w:cs="Times New Roman"/>
    </w:rPr>
  </w:style>
  <w:style w:type="numbering" w:customStyle="1" w:styleId="OPDPleading-ExhibitList">
    <w:name w:val="OPD Pleading - Exhibit List"/>
    <w:rsid w:val="008E2BA2"/>
    <w:pPr>
      <w:numPr>
        <w:numId w:val="8"/>
      </w:numPr>
    </w:pPr>
  </w:style>
  <w:style w:type="numbering" w:customStyle="1" w:styleId="OPDpleading-ExhibitList-Non-Documentary">
    <w:name w:val="OPD pleading - Exhibit List - Non-Documentary"/>
    <w:rsid w:val="008E2BA2"/>
    <w:pPr>
      <w:numPr>
        <w:numId w:val="9"/>
      </w:numPr>
    </w:pPr>
  </w:style>
  <w:style w:type="table" w:customStyle="1" w:styleId="OPDPleadingTable">
    <w:name w:val="OPD Pleading Table"/>
    <w:basedOn w:val="TableNormal"/>
    <w:uiPriority w:val="99"/>
    <w:rsid w:val="00C65AEE"/>
    <w:pPr>
      <w:spacing w:before="60" w:after="60" w:line="240" w:lineRule="auto"/>
    </w:pPr>
    <w:rPr>
      <w:rFonts w:eastAsia="Times New Roman" w:cs="Times New Roman"/>
      <w:sz w:val="16"/>
      <w:szCs w:val="20"/>
      <w:lang w:val="de-AT"/>
    </w:rPr>
    <w:tblPr>
      <w:tblBorders>
        <w:insideH w:val="single" w:sz="4" w:space="0" w:color="D9D9D9" w:themeColor="background1" w:themeShade="D9"/>
        <w:insideV w:val="single" w:sz="4" w:space="0" w:color="D9D9D9" w:themeColor="background1" w:themeShade="D9"/>
      </w:tblBorders>
      <w:tblCellMar>
        <w:top w:w="57" w:type="dxa"/>
        <w:bottom w:w="57" w:type="dxa"/>
      </w:tblCellMar>
    </w:tblPr>
    <w:tblStylePr w:type="firstRow">
      <w:rPr>
        <w:rFonts w:cs="Times New Roman"/>
        <w:b/>
      </w:rPr>
      <w:tblPr/>
      <w:tcPr>
        <w:tcBorders>
          <w:insideH w:val="single" w:sz="4" w:space="0" w:color="FFFFFF" w:themeColor="background1"/>
          <w:insideV w:val="single" w:sz="4" w:space="0" w:color="FFFFFF" w:themeColor="background1"/>
        </w:tcBorders>
        <w:shd w:val="clear" w:color="auto" w:fill="D9D9D9" w:themeFill="background1" w:themeFillShade="D9"/>
      </w:tcPr>
    </w:tblStylePr>
    <w:tblStylePr w:type="lastRow">
      <w:rPr>
        <w:rFonts w:cs="Times New Roman"/>
        <w:b/>
      </w:rPr>
      <w:tblPr/>
      <w:tcPr>
        <w:tcBorders>
          <w:top w:val="double" w:sz="4" w:space="0" w:color="auto"/>
          <w:left w:val="nil"/>
          <w:bottom w:val="nil"/>
          <w:right w:val="nil"/>
          <w:insideH w:val="nil"/>
          <w:insideV w:val="nil"/>
          <w:tl2br w:val="nil"/>
          <w:tr2bl w:val="nil"/>
        </w:tcBorders>
      </w:tcPr>
    </w:tblStylePr>
    <w:tblStylePr w:type="firstCol">
      <w:rPr>
        <w:rFonts w:cs="Times New Roman"/>
        <w:b/>
      </w:rPr>
    </w:tblStylePr>
  </w:style>
  <w:style w:type="paragraph" w:styleId="BalloonText">
    <w:name w:val="Balloon Text"/>
    <w:basedOn w:val="Normal"/>
    <w:link w:val="BalloonTextChar"/>
    <w:uiPriority w:val="99"/>
    <w:semiHidden/>
    <w:unhideWhenUsed/>
    <w:rsid w:val="001B47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7F3"/>
    <w:rPr>
      <w:rFonts w:ascii="Segoe UI" w:hAnsi="Segoe UI" w:cs="Segoe UI"/>
      <w:sz w:val="18"/>
      <w:szCs w:val="18"/>
    </w:rPr>
  </w:style>
  <w:style w:type="character" w:styleId="UnresolvedMention">
    <w:name w:val="Unresolved Mention"/>
    <w:basedOn w:val="DefaultParagraphFont"/>
    <w:uiPriority w:val="99"/>
    <w:semiHidden/>
    <w:unhideWhenUsed/>
    <w:rsid w:val="001B47F3"/>
    <w:rPr>
      <w:color w:val="605E5C"/>
      <w:shd w:val="clear" w:color="auto" w:fill="E1DFDD"/>
    </w:rPr>
  </w:style>
  <w:style w:type="paragraph" w:customStyle="1" w:styleId="OPDNormalText">
    <w:name w:val="OPD Normal Text"/>
    <w:qFormat/>
    <w:rsid w:val="006E0484"/>
    <w:pPr>
      <w:spacing w:before="240" w:after="240" w:line="280" w:lineRule="exact"/>
    </w:pPr>
    <w:rPr>
      <w:rFonts w:ascii="Arial" w:hAnsi="Arial"/>
      <w:sz w:val="20"/>
    </w:rPr>
  </w:style>
  <w:style w:type="paragraph" w:customStyle="1" w:styleId="OPDPleading-NormalText">
    <w:name w:val="OPD Pleading - Normal Text"/>
    <w:basedOn w:val="OPDNormalText"/>
    <w:qFormat/>
    <w:rsid w:val="00160C9D"/>
    <w:pPr>
      <w:spacing w:line="300" w:lineRule="exact"/>
      <w:jc w:val="both"/>
    </w:pPr>
  </w:style>
  <w:style w:type="paragraph" w:customStyle="1" w:styleId="OPDPleadingText-L1">
    <w:name w:val="OPD Pleading Text - L1"/>
    <w:basedOn w:val="OPDPleading-NormalText"/>
    <w:qFormat/>
    <w:rsid w:val="006E0484"/>
    <w:pPr>
      <w:numPr>
        <w:numId w:val="11"/>
      </w:numPr>
    </w:pPr>
  </w:style>
  <w:style w:type="paragraph" w:customStyle="1" w:styleId="OPDPleadingText-L2">
    <w:name w:val="OPD Pleading Text - L2"/>
    <w:basedOn w:val="OPDPleadingText-L1"/>
    <w:qFormat/>
    <w:rsid w:val="006E0484"/>
    <w:pPr>
      <w:numPr>
        <w:ilvl w:val="1"/>
      </w:numPr>
    </w:pPr>
  </w:style>
  <w:style w:type="paragraph" w:customStyle="1" w:styleId="OPDPleadingText-L3">
    <w:name w:val="OPD Pleading Text - L3"/>
    <w:basedOn w:val="OPDPleadingText-L2"/>
    <w:qFormat/>
    <w:rsid w:val="006E0484"/>
    <w:pPr>
      <w:numPr>
        <w:ilvl w:val="2"/>
      </w:numPr>
    </w:pPr>
  </w:style>
  <w:style w:type="paragraph" w:customStyle="1" w:styleId="OPDPleadingText-SI">
    <w:name w:val="OPD Pleading Text - SI"/>
    <w:basedOn w:val="OPDPleading-NormalText"/>
    <w:qFormat/>
    <w:rsid w:val="006E0484"/>
  </w:style>
  <w:style w:type="paragraph" w:customStyle="1" w:styleId="OPDPleadingText-EN">
    <w:name w:val="OPD Pleading Text - EN"/>
    <w:basedOn w:val="OPDPleading-NormalText"/>
    <w:qFormat/>
    <w:rsid w:val="006E0484"/>
    <w:rPr>
      <w:lang w:val="en-GB"/>
    </w:rPr>
  </w:style>
  <w:style w:type="paragraph" w:customStyle="1" w:styleId="OPDPleadingText-L1SI">
    <w:name w:val="OPD Pleading Text - L1 SI"/>
    <w:basedOn w:val="OPDPleadingText-L1"/>
    <w:qFormat/>
    <w:rsid w:val="0010368A"/>
    <w:pPr>
      <w:numPr>
        <w:numId w:val="32"/>
      </w:numPr>
    </w:pPr>
  </w:style>
  <w:style w:type="paragraph" w:customStyle="1" w:styleId="OPDPleadingText-L2SI">
    <w:name w:val="OPD Pleading Text - L2 SI"/>
    <w:basedOn w:val="OPDPleadingText-L2"/>
    <w:qFormat/>
    <w:rsid w:val="0010368A"/>
    <w:pPr>
      <w:numPr>
        <w:numId w:val="32"/>
      </w:numPr>
    </w:pPr>
  </w:style>
  <w:style w:type="paragraph" w:customStyle="1" w:styleId="OPDPleadingText-L3SI">
    <w:name w:val="OPD Pleading Text - L3 SI"/>
    <w:basedOn w:val="OPDPleadingText-L3"/>
    <w:qFormat/>
    <w:rsid w:val="0010368A"/>
    <w:pPr>
      <w:numPr>
        <w:numId w:val="32"/>
      </w:numPr>
    </w:pPr>
  </w:style>
  <w:style w:type="paragraph" w:customStyle="1" w:styleId="OPDPleadingText-L1EN">
    <w:name w:val="OPD Pleading Text - L1 EN"/>
    <w:basedOn w:val="OPDPleadingText-L1"/>
    <w:qFormat/>
    <w:rsid w:val="006E0484"/>
    <w:pPr>
      <w:numPr>
        <w:numId w:val="15"/>
      </w:numPr>
    </w:pPr>
    <w:rPr>
      <w:lang w:val="en-GB"/>
    </w:rPr>
  </w:style>
  <w:style w:type="paragraph" w:customStyle="1" w:styleId="OPDPleadingText-L2EN">
    <w:name w:val="OPD Pleading Text - L2 EN"/>
    <w:basedOn w:val="OPDPleadingText-L2"/>
    <w:qFormat/>
    <w:rsid w:val="006E0484"/>
    <w:pPr>
      <w:numPr>
        <w:numId w:val="15"/>
      </w:numPr>
    </w:pPr>
  </w:style>
  <w:style w:type="paragraph" w:customStyle="1" w:styleId="OPDPleadingText-L3EN">
    <w:name w:val="OPD Pleading Text - L3 EN"/>
    <w:basedOn w:val="OPDPleadingText-L3"/>
    <w:qFormat/>
    <w:rsid w:val="006E0484"/>
    <w:pPr>
      <w:numPr>
        <w:numId w:val="15"/>
      </w:numPr>
    </w:pPr>
  </w:style>
  <w:style w:type="numbering" w:customStyle="1" w:styleId="OPDPleadingText-List">
    <w:name w:val="OPD Pleading Text - List"/>
    <w:basedOn w:val="NoList"/>
    <w:uiPriority w:val="99"/>
    <w:rsid w:val="0010368A"/>
    <w:pPr>
      <w:numPr>
        <w:numId w:val="11"/>
      </w:numPr>
    </w:pPr>
  </w:style>
  <w:style w:type="numbering" w:customStyle="1" w:styleId="OPDPleadingText-ListSI">
    <w:name w:val="OPD Pleading Text - List SI"/>
    <w:basedOn w:val="OPDPleadingText-List"/>
    <w:uiPriority w:val="99"/>
    <w:rsid w:val="004D665A"/>
    <w:pPr>
      <w:numPr>
        <w:numId w:val="31"/>
      </w:numPr>
    </w:pPr>
  </w:style>
  <w:style w:type="numbering" w:customStyle="1" w:styleId="OPDPleadingText-ListEN">
    <w:name w:val="OPD Pleading Text - List EN"/>
    <w:basedOn w:val="OPDPleadingText-List"/>
    <w:uiPriority w:val="99"/>
    <w:rsid w:val="0010368A"/>
    <w:pPr>
      <w:numPr>
        <w:numId w:val="15"/>
      </w:numPr>
    </w:pPr>
  </w:style>
  <w:style w:type="paragraph" w:customStyle="1" w:styleId="OPDHeading1-SI">
    <w:name w:val="OPD Heading 1 - SI"/>
    <w:basedOn w:val="Heading1"/>
    <w:next w:val="OPDPleadingText-L1SI"/>
    <w:qFormat/>
    <w:rsid w:val="00D56C20"/>
    <w:pPr>
      <w:numPr>
        <w:numId w:val="30"/>
      </w:numPr>
    </w:pPr>
    <w:rPr>
      <w:lang w:val="sl-SI"/>
    </w:rPr>
  </w:style>
  <w:style w:type="paragraph" w:customStyle="1" w:styleId="OPDHeading1-EN">
    <w:name w:val="OPD Heading 1 - EN"/>
    <w:basedOn w:val="Heading1"/>
    <w:next w:val="OPDPleadingText-L1EN"/>
    <w:qFormat/>
    <w:rsid w:val="006C5FF7"/>
    <w:pPr>
      <w:numPr>
        <w:numId w:val="22"/>
      </w:numPr>
    </w:pPr>
    <w:rPr>
      <w:lang w:val="en-GB"/>
    </w:rPr>
  </w:style>
  <w:style w:type="numbering" w:customStyle="1" w:styleId="OPD-HeadingList-SI">
    <w:name w:val="OPD - Heading List - SI"/>
    <w:basedOn w:val="MultilevelListforHeadings"/>
    <w:uiPriority w:val="99"/>
    <w:rsid w:val="004D665A"/>
    <w:pPr>
      <w:numPr>
        <w:numId w:val="29"/>
      </w:numPr>
    </w:pPr>
  </w:style>
  <w:style w:type="numbering" w:customStyle="1" w:styleId="OPD-HeadingList-EN">
    <w:name w:val="OPD - Heading List - EN"/>
    <w:basedOn w:val="NoList"/>
    <w:uiPriority w:val="99"/>
    <w:rsid w:val="006C5FF7"/>
    <w:pPr>
      <w:numPr>
        <w:numId w:val="19"/>
      </w:numPr>
    </w:pPr>
  </w:style>
  <w:style w:type="paragraph" w:customStyle="1" w:styleId="OPDHeading2-SI">
    <w:name w:val="OPD Heading 2 - SI"/>
    <w:basedOn w:val="Heading2"/>
    <w:next w:val="OPDPleadingText-L1SI"/>
    <w:qFormat/>
    <w:rsid w:val="00D56C20"/>
    <w:pPr>
      <w:numPr>
        <w:numId w:val="30"/>
      </w:numPr>
    </w:pPr>
    <w:rPr>
      <w:lang w:val="sl-SI"/>
    </w:rPr>
  </w:style>
  <w:style w:type="paragraph" w:customStyle="1" w:styleId="OPDHeading2-EN">
    <w:name w:val="OPD Heading 2 - EN"/>
    <w:basedOn w:val="Heading2"/>
    <w:next w:val="OPDPleadingText-L1EN"/>
    <w:qFormat/>
    <w:rsid w:val="00AD1F20"/>
    <w:pPr>
      <w:numPr>
        <w:numId w:val="22"/>
      </w:numPr>
    </w:pPr>
    <w:rPr>
      <w:lang w:val="en-GB"/>
    </w:rPr>
  </w:style>
  <w:style w:type="paragraph" w:customStyle="1" w:styleId="OPDHeading3-SI">
    <w:name w:val="OPD Heading 3 - SI"/>
    <w:basedOn w:val="OPDHeading2-SI"/>
    <w:next w:val="OPDPleadingText-L1SI"/>
    <w:qFormat/>
    <w:rsid w:val="00D56C20"/>
    <w:pPr>
      <w:numPr>
        <w:ilvl w:val="2"/>
      </w:numPr>
    </w:pPr>
  </w:style>
  <w:style w:type="table" w:customStyle="1" w:styleId="WTPleadingTable">
    <w:name w:val="WT Pleading Table"/>
    <w:basedOn w:val="TableNormal"/>
    <w:uiPriority w:val="99"/>
    <w:rsid w:val="008C68FA"/>
    <w:pPr>
      <w:spacing w:before="60" w:after="60" w:line="240" w:lineRule="auto"/>
    </w:pPr>
    <w:rPr>
      <w:rFonts w:eastAsia="Times New Roman" w:cs="Times New Roman"/>
      <w:sz w:val="16"/>
      <w:szCs w:val="20"/>
      <w:lang w:val="de-AT"/>
    </w:rPr>
    <w:tblPr>
      <w:tblBorders>
        <w:insideH w:val="single" w:sz="4" w:space="0" w:color="D9D9D9" w:themeColor="background1" w:themeShade="D9"/>
        <w:insideV w:val="single" w:sz="4" w:space="0" w:color="D9D9D9" w:themeColor="background1" w:themeShade="D9"/>
      </w:tblBorders>
      <w:tblCellMar>
        <w:top w:w="57" w:type="dxa"/>
        <w:bottom w:w="57" w:type="dxa"/>
      </w:tblCellMar>
    </w:tblPr>
    <w:tblStylePr w:type="firstRow">
      <w:rPr>
        <w:rFonts w:cs="Times New Roman"/>
        <w:b/>
      </w:rPr>
      <w:tblPr/>
      <w:tcPr>
        <w:tcBorders>
          <w:insideH w:val="single" w:sz="4" w:space="0" w:color="FFFFFF" w:themeColor="background1"/>
          <w:insideV w:val="single" w:sz="4" w:space="0" w:color="FFFFFF" w:themeColor="background1"/>
        </w:tcBorders>
        <w:shd w:val="clear" w:color="auto" w:fill="D9D9D9" w:themeFill="background1" w:themeFillShade="D9"/>
      </w:tcPr>
    </w:tblStylePr>
    <w:tblStylePr w:type="lastRow">
      <w:rPr>
        <w:rFonts w:cs="Times New Roman"/>
        <w:b/>
      </w:rPr>
      <w:tblPr/>
      <w:tcPr>
        <w:tcBorders>
          <w:top w:val="double" w:sz="4" w:space="0" w:color="auto"/>
          <w:left w:val="nil"/>
          <w:bottom w:val="nil"/>
          <w:right w:val="nil"/>
          <w:insideH w:val="nil"/>
          <w:insideV w:val="nil"/>
          <w:tl2br w:val="nil"/>
          <w:tr2bl w:val="nil"/>
        </w:tcBorders>
      </w:tcPr>
    </w:tblStylePr>
    <w:tblStylePr w:type="firstCol">
      <w:rPr>
        <w:rFonts w:cs="Times New Roman"/>
        <w:b/>
      </w:rPr>
    </w:tblStylePr>
  </w:style>
  <w:style w:type="paragraph" w:styleId="Revision">
    <w:name w:val="Revision"/>
    <w:hidden/>
    <w:uiPriority w:val="99"/>
    <w:semiHidden/>
    <w:rsid w:val="009459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0566">
      <w:bodyDiv w:val="1"/>
      <w:marLeft w:val="0"/>
      <w:marRight w:val="0"/>
      <w:marTop w:val="0"/>
      <w:marBottom w:val="0"/>
      <w:divBdr>
        <w:top w:val="none" w:sz="0" w:space="0" w:color="auto"/>
        <w:left w:val="none" w:sz="0" w:space="0" w:color="auto"/>
        <w:bottom w:val="none" w:sz="0" w:space="0" w:color="auto"/>
        <w:right w:val="none" w:sz="0" w:space="0" w:color="auto"/>
      </w:divBdr>
    </w:div>
    <w:div w:id="950891760">
      <w:bodyDiv w:val="1"/>
      <w:marLeft w:val="0"/>
      <w:marRight w:val="0"/>
      <w:marTop w:val="0"/>
      <w:marBottom w:val="0"/>
      <w:divBdr>
        <w:top w:val="none" w:sz="0" w:space="0" w:color="auto"/>
        <w:left w:val="none" w:sz="0" w:space="0" w:color="auto"/>
        <w:bottom w:val="none" w:sz="0" w:space="0" w:color="auto"/>
        <w:right w:val="none" w:sz="0" w:space="0" w:color="auto"/>
      </w:divBdr>
    </w:div>
    <w:div w:id="1895386769">
      <w:bodyDiv w:val="1"/>
      <w:marLeft w:val="0"/>
      <w:marRight w:val="0"/>
      <w:marTop w:val="0"/>
      <w:marBottom w:val="0"/>
      <w:divBdr>
        <w:top w:val="none" w:sz="0" w:space="0" w:color="auto"/>
        <w:left w:val="none" w:sz="0" w:space="0" w:color="auto"/>
        <w:bottom w:val="none" w:sz="0" w:space="0" w:color="auto"/>
        <w:right w:val="none" w:sz="0" w:space="0" w:color="auto"/>
      </w:divBdr>
      <w:divsChild>
        <w:div w:id="989866456">
          <w:marLeft w:val="0"/>
          <w:marRight w:val="0"/>
          <w:marTop w:val="0"/>
          <w:marBottom w:val="0"/>
          <w:divBdr>
            <w:top w:val="none" w:sz="0" w:space="0" w:color="auto"/>
            <w:left w:val="none" w:sz="0" w:space="0" w:color="auto"/>
            <w:bottom w:val="none" w:sz="0" w:space="0" w:color="auto"/>
            <w:right w:val="none" w:sz="0" w:space="0" w:color="auto"/>
          </w:divBdr>
          <w:divsChild>
            <w:div w:id="17272979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zo.sodisce.si"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81;igaDolhar\&#381;iga%20Dolhar%20-%20odvetnik\&#381;iga%20Dolhar%20-%20Odvetnik%20-%20Office%20-%20Documents\Templates\Vloga%20-%20template%20-%20v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D9356C321B44091079FA2A53890B9" ma:contentTypeVersion="20" ma:contentTypeDescription="Create a new document." ma:contentTypeScope="" ma:versionID="3142c7aa7d8c91364d6ba2dec0ec5b64">
  <xsd:schema xmlns:xsd="http://www.w3.org/2001/XMLSchema" xmlns:xs="http://www.w3.org/2001/XMLSchema" xmlns:p="http://schemas.microsoft.com/office/2006/metadata/properties" xmlns:ns2="a8aaa504-fb42-4105-9a85-4a55f424325c" xmlns:ns3="bedbf3df-b26c-4666-9c28-f6e8fc2b2e48" targetNamespace="http://schemas.microsoft.com/office/2006/metadata/properties" ma:root="true" ma:fieldsID="0f537bc4cb90c1d67d716861932eeb64" ns2:_="" ns3:_="">
    <xsd:import namespace="a8aaa504-fb42-4105-9a85-4a55f424325c"/>
    <xsd:import namespace="bedbf3df-b26c-4666-9c28-f6e8fc2b2e4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aa504-fb42-4105-9a85-4a55f4243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7e8effc-de5f-43c2-9647-7d64fd1ac2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 ma:index="25"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dbf3df-b26c-4666-9c28-f6e8fc2b2e4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4d2029-1ccb-4929-a76b-aaf90fa9e09f}" ma:internalName="TaxCatchAll" ma:showField="CatchAllData" ma:web="bedbf3df-b26c-4666-9c28-f6e8fc2b2e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bedbf3df-b26c-4666-9c28-f6e8fc2b2e48" xsi:nil="true"/>
    <lcf76f155ced4ddcb4097134ff3c332f xmlns="a8aaa504-fb42-4105-9a85-4a55f424325c">
      <Terms xmlns="http://schemas.microsoft.com/office/infopath/2007/PartnerControls"/>
    </lcf76f155ced4ddcb4097134ff3c332f>
    <Comment xmlns="a8aaa504-fb42-4105-9a85-4a55f424325c" xsi:nil="true"/>
  </documentManagement>
</p:properties>
</file>

<file path=customXml/itemProps1.xml><?xml version="1.0" encoding="utf-8"?>
<ds:datastoreItem xmlns:ds="http://schemas.openxmlformats.org/officeDocument/2006/customXml" ds:itemID="{0C77B309-8B6A-4955-B20C-FBC1CCC17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aaa504-fb42-4105-9a85-4a55f424325c"/>
    <ds:schemaRef ds:uri="bedbf3df-b26c-4666-9c28-f6e8fc2b2e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DD4F18-1A0A-4A39-B507-9B0A046CB1B5}">
  <ds:schemaRefs>
    <ds:schemaRef ds:uri="http://schemas.microsoft.com/sharepoint/v3/contenttype/forms"/>
  </ds:schemaRefs>
</ds:datastoreItem>
</file>

<file path=customXml/itemProps3.xml><?xml version="1.0" encoding="utf-8"?>
<ds:datastoreItem xmlns:ds="http://schemas.openxmlformats.org/officeDocument/2006/customXml" ds:itemID="{B8254506-E917-49CF-B874-945EA5C4F53D}">
  <ds:schemaRefs>
    <ds:schemaRef ds:uri="http://schemas.microsoft.com/sharepoint/v3/contenttype/forms"/>
  </ds:schemaRefs>
</ds:datastoreItem>
</file>

<file path=customXml/itemProps4.xml><?xml version="1.0" encoding="utf-8"?>
<ds:datastoreItem xmlns:ds="http://schemas.openxmlformats.org/officeDocument/2006/customXml" ds:itemID="{F7FC0C5E-E7A1-4615-BF0B-D7BC0D8B7F7E}">
  <ds:schemaRefs>
    <ds:schemaRef ds:uri="http://schemas.openxmlformats.org/officeDocument/2006/bibliography"/>
  </ds:schemaRefs>
</ds:datastoreItem>
</file>

<file path=customXml/itemProps5.xml><?xml version="1.0" encoding="utf-8"?>
<ds:datastoreItem xmlns:ds="http://schemas.openxmlformats.org/officeDocument/2006/customXml" ds:itemID="{B6E703FE-759A-49C7-B062-62F3D4A756F5}">
  <ds:schemaRefs>
    <ds:schemaRef ds:uri="http://schemas.microsoft.com/office/2006/metadata/properties"/>
    <ds:schemaRef ds:uri="http://schemas.microsoft.com/office/infopath/2007/PartnerControls"/>
    <ds:schemaRef ds:uri="bedbf3df-b26c-4666-9c28-f6e8fc2b2e48"/>
    <ds:schemaRef ds:uri="a8aaa504-fb42-4105-9a85-4a55f424325c"/>
  </ds:schemaRefs>
</ds:datastoreItem>
</file>

<file path=docProps/app.xml><?xml version="1.0" encoding="utf-8"?>
<Properties xmlns="http://schemas.openxmlformats.org/officeDocument/2006/extended-properties" xmlns:vt="http://schemas.openxmlformats.org/officeDocument/2006/docPropsVTypes">
  <Template>C:\Users\ŽigaDolhar\Žiga Dolhar - odvetnik\Žiga Dolhar - Odvetnik - Office - Documents\Templates\Vloga - template - v15.dotx</Template>
  <TotalTime>0</TotalTime>
  <Pages>11</Pages>
  <Words>3409</Words>
  <Characters>19436</Characters>
  <Application>Microsoft Office Word</Application>
  <DocSecurity>0</DocSecurity>
  <Lines>161</Lines>
  <Paragraphs>45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MFRS</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Žiga Dolhar</dc:creator>
  <cp:lastModifiedBy>Žiga Dolhar</cp:lastModifiedBy>
  <cp:revision>3</cp:revision>
  <cp:lastPrinted>2026-03-13T11:41:00Z</cp:lastPrinted>
  <dcterms:created xsi:type="dcterms:W3CDTF">2026-03-13T11:41:00Z</dcterms:created>
  <dcterms:modified xsi:type="dcterms:W3CDTF">2026-03-13T11:41:00Z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0x010100751D9356C321B44091079FA2A53890B9</vt:lpwstr>
  </property>
  <property fmtid="{D5CDD505-2E9C-101B-9397-08002B2CF9AE}" pid="3" name="WTDocumentID">
    <vt:lpwstr> </vt:lpwstr>
  </property>
  <property fmtid="{D5CDD505-2E9C-101B-9397-08002B2CF9AE}" pid="4" name="lang_key">
    <vt:lpwstr>sl_SL</vt:lpwstr>
  </property>
  <property fmtid="{D5CDD505-2E9C-101B-9397-08002B2CF9AE}" pid="5" name="lang_key_alt">
    <vt:lpwstr/>
  </property>
  <property fmtid="{D5CDD505-2E9C-101B-9397-08002B2CF9AE}" pid="6" name="office">
    <vt:lpwstr>ljubljana</vt:lpwstr>
  </property>
  <property fmtid="{D5CDD505-2E9C-101B-9397-08002B2CF9AE}" pid="7" name="connected_p">
    <vt:lpwstr>-1</vt:lpwstr>
  </property>
  <property fmtid="{D5CDD505-2E9C-101B-9397-08002B2CF9AE}" pid="8" name="WSReference">
    <vt:lpwstr> </vt:lpwstr>
  </property>
  <property fmtid="{D5CDD505-2E9C-101B-9397-08002B2CF9AE}" pid="9" name="MediaServiceImageTags">
    <vt:lpwstr/>
  </property>
</Properties>
</file>